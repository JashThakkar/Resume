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DF81" w14:textId="33B64819" w:rsidR="00C8604A" w:rsidRPr="00D4709E" w:rsidRDefault="004B40F8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JASH THAKKAR</w:t>
      </w:r>
    </w:p>
    <w:p w14:paraId="78BF2BDA" w14:textId="232B81EA" w:rsidR="00AD2F46" w:rsidRPr="00D4709E" w:rsidRDefault="004B40F8" w:rsidP="00CE66EA">
      <w:pPr>
        <w:widowControl w:val="0"/>
        <w:spacing w:after="0" w:line="240" w:lineRule="auto"/>
        <w:rPr>
          <w:rStyle w:val="Hyperlink"/>
          <w:rFonts w:ascii="Times New Roman" w:hAnsi="Times New Roman" w:cs="Times New Roman"/>
          <w:bCs/>
          <w:color w:val="000000" w:themeColor="text1"/>
          <w:sz w:val="16"/>
          <w:szCs w:val="16"/>
          <w:u w:val="none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30024 SUWANEE, GA | 6786970364 | </w:t>
      </w:r>
      <w:hyperlink r:id="rId8" w:history="1">
        <w:r w:rsidRPr="00D4709E">
          <w:rPr>
            <w:rStyle w:val="Hyperlink"/>
            <w:rFonts w:ascii="Times New Roman" w:hAnsi="Times New Roman" w:cs="Times New Roman"/>
            <w:bCs/>
            <w:color w:val="000000" w:themeColor="text1"/>
            <w:sz w:val="16"/>
            <w:szCs w:val="16"/>
          </w:rPr>
          <w:t>JASHJT05@GMAIL.COM</w:t>
        </w:r>
      </w:hyperlink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</w:t>
      </w:r>
      <w:hyperlink r:id="rId9" w:history="1">
        <w:r w:rsidRPr="00D4709E">
          <w:rPr>
            <w:rStyle w:val="Hyperlink"/>
            <w:rFonts w:ascii="Times New Roman" w:hAnsi="Times New Roman" w:cs="Times New Roman"/>
            <w:bCs/>
            <w:color w:val="000000" w:themeColor="text1"/>
            <w:sz w:val="16"/>
            <w:szCs w:val="16"/>
          </w:rPr>
          <w:t>GITHUB.COM/JASHTHAKKAR</w:t>
        </w:r>
      </w:hyperlink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</w:t>
      </w:r>
      <w:hyperlink r:id="rId10" w:history="1">
        <w:r w:rsidRPr="00D4709E">
          <w:rPr>
            <w:rStyle w:val="Hyperlink"/>
            <w:rFonts w:ascii="Times New Roman" w:hAnsi="Times New Roman" w:cs="Times New Roman"/>
            <w:bCs/>
            <w:color w:val="000000" w:themeColor="text1"/>
            <w:sz w:val="16"/>
            <w:szCs w:val="16"/>
          </w:rPr>
          <w:t>LINKEDIN.COM/IN/JASHJT</w:t>
        </w:r>
      </w:hyperlink>
    </w:p>
    <w:p w14:paraId="4374A36C" w14:textId="77777777" w:rsidR="00C13602" w:rsidRPr="00D4709E" w:rsidRDefault="00C13602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8A2C582" w14:textId="081DE267" w:rsidR="00503C75" w:rsidRPr="00D4709E" w:rsidRDefault="00431DB6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EDUCATION</w:t>
      </w:r>
      <w:r w:rsidR="0070368F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1ADAE7E4" w14:textId="799FE818" w:rsidR="00787ADD" w:rsidRPr="00D4709E" w:rsidRDefault="00CE66EA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5733A6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Georgia State University – Atlanta, GA</w:t>
      </w:r>
      <w:r w:rsidR="00C13602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5733A6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Bachelor of Science in Computer Science | </w:t>
      </w:r>
      <w:r w:rsidR="00C45C6D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May</w:t>
      </w:r>
      <w:r w:rsidR="005733A6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2026</w:t>
      </w:r>
      <w:r w:rsidR="00360085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579DE4A5" w14:textId="0B1F00D5" w:rsidR="00C13602" w:rsidRPr="00D4709E" w:rsidRDefault="005733A6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Relevant Coursework: Data Structures, Algorithms, Systems Programming, Operating Systems, Computer Organization, Software Engineering</w:t>
      </w:r>
      <w:r w:rsidR="00A61D0B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Software Development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Mobile App Development, Web Programming, Cybersecurity Fundamentals, Data Science Fundamentals</w:t>
      </w:r>
      <w:r w:rsidR="00C13602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</w:p>
    <w:p w14:paraId="36CAD034" w14:textId="6382CE56" w:rsidR="00E7619F" w:rsidRPr="00D4709E" w:rsidRDefault="00E7619F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WORK EXPERIENCE</w:t>
      </w:r>
    </w:p>
    <w:p w14:paraId="3AB0663A" w14:textId="77777777" w:rsidR="00787ADD" w:rsidRPr="00D4709E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F8EE5D6" w14:textId="13D41E18" w:rsidR="00787ADD" w:rsidRPr="00D4709E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Freelance</w:t>
      </w:r>
    </w:p>
    <w:p w14:paraId="6A63A98A" w14:textId="369E9A0C" w:rsidR="00787ADD" w:rsidRPr="00D4709E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Software Engineer</w:t>
      </w:r>
      <w:r w:rsidR="00A4456A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and Client Manager</w:t>
      </w:r>
      <w:r w:rsidR="00A4456A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| </w:t>
      </w:r>
      <w:r w:rsidR="00D204B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Georgia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June 2024 – Present</w:t>
      </w:r>
    </w:p>
    <w:p w14:paraId="5FBD9056" w14:textId="6F5C8BF8" w:rsidR="00787ADD" w:rsidRDefault="00A4456A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Led end-to-end d</w:t>
      </w:r>
      <w:r w:rsidR="00787ADD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evelop</w:t>
      </w:r>
      <w:r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ment of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6</w:t>
      </w:r>
      <w:r w:rsidR="0055740B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+</w:t>
      </w:r>
      <w:r w:rsidR="00787ADD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="00702E0C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full stack </w:t>
      </w:r>
      <w:r w:rsidR="0055740B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web applications</w:t>
      </w:r>
      <w:r w:rsidR="00702E0C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for local </w:t>
      </w:r>
      <w:r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client facing </w:t>
      </w:r>
      <w:r w:rsidR="00702E0C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businesses using </w:t>
      </w:r>
      <w:r w:rsidR="00702E0C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HTML, CSS, </w:t>
      </w:r>
      <w:r w:rsidR="00D204B7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JavaScript</w:t>
      </w:r>
      <w:r w:rsidR="00702E0C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, PHP, and SQL</w:t>
      </w:r>
      <w:r w:rsidR="00702E0C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872890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translating business needs into</w:t>
      </w:r>
      <w:r w:rsidR="00872890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702E0C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scalable, user</w:t>
      </w:r>
      <w:r w:rsidR="000C4F4B">
        <w:rPr>
          <w:rFonts w:ascii="Times New Roman" w:hAnsi="Times New Roman" w:cs="Times New Roman"/>
          <w:color w:val="000000" w:themeColor="text1"/>
          <w:sz w:val="16"/>
          <w:szCs w:val="16"/>
        </w:rPr>
        <w:t>-</w:t>
      </w:r>
      <w:r w:rsidR="00702E0C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friendly, and production ready software.</w:t>
      </w:r>
    </w:p>
    <w:p w14:paraId="54C5772C" w14:textId="23C9B8A7" w:rsidR="00A4456A" w:rsidRDefault="00A4456A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Acted as the client’s point of contact conducting meetings for feature requirements, updating with progress of development, and making sure business goals are aligned with deliverables.</w:t>
      </w:r>
    </w:p>
    <w:p w14:paraId="7A257236" w14:textId="467A4CEE" w:rsidR="00A4456A" w:rsidRPr="00A4456A" w:rsidRDefault="00A4456A" w:rsidP="00A4456A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Gathered requirements through conversations with clients and translated business needs to technical solutions demonstrating strong communication and product thinking skills.</w:t>
      </w:r>
    </w:p>
    <w:p w14:paraId="5FC1C56E" w14:textId="03390BD6" w:rsidR="00A4456A" w:rsidRPr="00D4709E" w:rsidRDefault="00A4456A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Managed ongoing client relationships with an on retainer-based system for clients, allowing for client product to have consistent updates with new features, content, and enhancements.</w:t>
      </w:r>
    </w:p>
    <w:p w14:paraId="39BC663D" w14:textId="227D56A1" w:rsidR="00872890" w:rsidRPr="000E7C05" w:rsidRDefault="00872890" w:rsidP="00872890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Provided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full product life cycle including development, deployment, and refinement for products, using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Vercel 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hosting,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MySQL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for database configuration, and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Git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based version control.</w:t>
      </w:r>
    </w:p>
    <w:p w14:paraId="6936165E" w14:textId="77777777" w:rsidR="00A4456A" w:rsidRPr="000E7C05" w:rsidRDefault="00A4456A" w:rsidP="00A4456A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Improved product usability, accessibility, and performance, directly contributing to an average of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20%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increase in user engagement through client projects.</w:t>
      </w:r>
    </w:p>
    <w:p w14:paraId="32A7D387" w14:textId="1C4EA14E" w:rsidR="00E22821" w:rsidRPr="00D4709E" w:rsidRDefault="00C13602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  <w:r w:rsidR="006C0546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Select Management Resources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  <w:r w:rsidR="00E22821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Software Engineer Intern</w:t>
      </w:r>
      <w:r w:rsidR="00E22821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Alpharetta, Georgia | January 2023 – July 2023 </w:t>
      </w:r>
    </w:p>
    <w:p w14:paraId="6EAB13C9" w14:textId="77777777" w:rsidR="00601518" w:rsidRPr="000E7C05" w:rsidRDefault="00601518" w:rsidP="00601518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Python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and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JavaScript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scripts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streamline troubleshooting workflows, reduce repetitive operational tasks, and improve incident response efficiency. </w:t>
      </w:r>
    </w:p>
    <w:p w14:paraId="342309AB" w14:textId="77777777" w:rsidR="00601518" w:rsidRPr="000E7C05" w:rsidRDefault="00601518" w:rsidP="00601518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Designed and maintained structured technical documentation, system guides, and process workflows, improving onboarding efficiency by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20%. </w:t>
      </w:r>
    </w:p>
    <w:p w14:paraId="3F36C481" w14:textId="77777777" w:rsidR="00601518" w:rsidRPr="000E7C05" w:rsidRDefault="00601518" w:rsidP="00601518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Investigated application, system, and network issues through log analysis, ticket data review, and root cause analysis, contributing to a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25%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reduction in recurring incidents. </w:t>
      </w:r>
    </w:p>
    <w:p w14:paraId="331D6B78" w14:textId="77777777" w:rsidR="00601518" w:rsidRPr="000E7C05" w:rsidRDefault="00601518" w:rsidP="00601518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Collaborated with infrastructure and operations teams to identify system reliability issues and implemented scalable solutions.</w:t>
      </w:r>
    </w:p>
    <w:p w14:paraId="0AB0B5EF" w14:textId="77777777" w:rsidR="00601518" w:rsidRPr="000E7C05" w:rsidRDefault="00601518" w:rsidP="00601518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Debugged and resolved complex software and system issues using structured problem solving, scripting-based validation, and logical decomposition. </w:t>
      </w:r>
    </w:p>
    <w:p w14:paraId="00614753" w14:textId="38405569" w:rsidR="00EA071C" w:rsidRPr="00D4709E" w:rsidRDefault="00601518" w:rsidP="00601518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Produced internal reports and dashboards to track issue trends and performance metrics, enabling data driven operational decisions.</w:t>
      </w:r>
      <w:r w:rsidR="00EA071C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</w:p>
    <w:p w14:paraId="00780CDA" w14:textId="4F4726A3" w:rsidR="005045DC" w:rsidRPr="00D4709E" w:rsidRDefault="00431DB6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PROJECTS</w:t>
      </w:r>
    </w:p>
    <w:p w14:paraId="6AA0B051" w14:textId="51071069" w:rsidR="00601518" w:rsidRPr="000E7C05" w:rsidRDefault="00B82752" w:rsidP="00601518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hyperlink r:id="rId11" w:history="1">
        <w:r w:rsidR="00601518" w:rsidRPr="000E7C05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6"/>
            <w:szCs w:val="16"/>
          </w:rPr>
          <w:t>Pop: Breathwork and Mindfulness App</w:t>
        </w:r>
      </w:hyperlink>
      <w:r w:rsidR="00601518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(</w:t>
      </w:r>
      <w:r w:rsidR="00601518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User </w:t>
      </w:r>
      <w:r w:rsidR="00601518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Case Study and Development) (Flutter, Dart, SQLite, SharedPrefrences, Figma)</w:t>
      </w:r>
    </w:p>
    <w:p w14:paraId="31990000" w14:textId="77777777" w:rsidR="00601518" w:rsidRPr="000E7C05" w:rsidRDefault="00601518" w:rsidP="00601518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Conducted user research with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20+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participants to analyze breathwork habits, barriers to adoption, and existing tools and applications that could be competition or a product to learn from.</w:t>
      </w:r>
    </w:p>
    <w:p w14:paraId="55A1BB0B" w14:textId="77777777" w:rsidR="00601518" w:rsidRDefault="00601518" w:rsidP="00601518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Synthesized findings into major addressable pain points identifying lack of guidance, difficulty to entry, and progress tracking as primary barriers and using findings to define core product problems.</w:t>
      </w:r>
    </w:p>
    <w:p w14:paraId="7D513645" w14:textId="48ED09AC" w:rsidR="00601518" w:rsidRPr="000E7C05" w:rsidRDefault="00601518" w:rsidP="00601518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601518">
        <w:rPr>
          <w:rFonts w:ascii="Times New Roman" w:hAnsi="Times New Roman" w:cs="Times New Roman"/>
          <w:color w:val="000000" w:themeColor="text1"/>
          <w:sz w:val="16"/>
          <w:szCs w:val="16"/>
        </w:rPr>
        <w:t>Led user onboarding and testing sessions, guiding users through breathwork features, collecting feedback and engagement insights, and translating user needs into improved usability and feature enhancements</w:t>
      </w:r>
    </w:p>
    <w:p w14:paraId="389173EE" w14:textId="77777777" w:rsidR="00601518" w:rsidRPr="000E7C05" w:rsidRDefault="00601518" w:rsidP="00601518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animated visual cues and real time countdowns to effectively demonstrate the four-step box breathing process complemented by customizable haptic feedback. </w:t>
      </w:r>
    </w:p>
    <w:p w14:paraId="6B211A80" w14:textId="77777777" w:rsidR="00601518" w:rsidRPr="000E7C05" w:rsidRDefault="00601518" w:rsidP="00601518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Defined success metrics through testers including factors such as retention, likelihood of continued usage, session frequency, and session durations.</w:t>
      </w:r>
    </w:p>
    <w:p w14:paraId="70027EC2" w14:textId="77777777" w:rsidR="00601518" w:rsidRPr="000E7C05" w:rsidRDefault="00601518" w:rsidP="00601518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u w:val="single"/>
        </w:rPr>
      </w:pPr>
    </w:p>
    <w:p w14:paraId="2AC5C5A6" w14:textId="4C993E5E" w:rsidR="00601518" w:rsidRPr="000E7C05" w:rsidRDefault="00601518" w:rsidP="00601518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u w:val="single"/>
        </w:rPr>
        <w:t>Atlas: Social Fitness &amp; Nutrition Platform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(Product Development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and Client Study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) (Flutter, Dart, Figma, Firebase, REST APIs, AI APIs)</w:t>
      </w:r>
    </w:p>
    <w:p w14:paraId="003C3DD0" w14:textId="77777777" w:rsidR="00601518" w:rsidRPr="000E7C05" w:rsidRDefault="00601518" w:rsidP="00601518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Led and developed a mobile application that combines fitness tracking, nutrition logging, Artificial Intelligence driven planning, and social media functionality.</w:t>
      </w:r>
    </w:p>
    <w:p w14:paraId="221BF323" w14:textId="77777777" w:rsidR="00601518" w:rsidRDefault="00601518" w:rsidP="00601518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Gathered user data and feedback from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20+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testers to shape product direction feature prioritization, and optimize refinement process, iterating on features that provide most impact to the real users of the platform.</w:t>
      </w:r>
    </w:p>
    <w:p w14:paraId="65800D96" w14:textId="69640594" w:rsidR="00601518" w:rsidRPr="000E7C05" w:rsidRDefault="00601518" w:rsidP="00601518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601518">
        <w:rPr>
          <w:rFonts w:ascii="Times New Roman" w:hAnsi="Times New Roman" w:cs="Times New Roman"/>
          <w:color w:val="000000" w:themeColor="text1"/>
          <w:sz w:val="16"/>
          <w:szCs w:val="16"/>
        </w:rPr>
        <w:t>Led user onboarding and testing sessions, demonstrating product functionality, collecting feedback and engagement insights, and translating client requests into prioritized feature enhancements</w:t>
      </w:r>
    </w:p>
    <w:p w14:paraId="43890693" w14:textId="671D12D9" w:rsidR="00E22821" w:rsidRPr="00601518" w:rsidRDefault="00601518" w:rsidP="00601518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Built an Artificial Intelligence powered assistant using OpenAI API to generate personalized workout and meal plans through structured prompt engineering based on user constraints (equipment, dietary preferences, environment).</w:t>
      </w:r>
      <w:r w:rsidR="00E22821" w:rsidRPr="00601518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</w:p>
    <w:p w14:paraId="51ECD80C" w14:textId="60401DE9" w:rsidR="00E22821" w:rsidRPr="00D4709E" w:rsidRDefault="00E22821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hyperlink r:id="rId12" w:history="1">
        <w:r w:rsidRPr="00D4709E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6"/>
            <w:szCs w:val="16"/>
          </w:rPr>
          <w:t>ML Debug Assist</w:t>
        </w:r>
      </w:hyperlink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(Python, scikit</w:t>
      </w:r>
      <w:r w:rsidR="00CE66EA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learn,</w:t>
      </w:r>
      <w:r w:rsidR="00C67EEF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YAML, CLI</w:t>
      </w:r>
      <w:r w:rsidR="00F61AC9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, TF-IDF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)</w:t>
      </w:r>
    </w:p>
    <w:p w14:paraId="164207B0" w14:textId="7E2DA7ED" w:rsidR="00F61AC9" w:rsidRPr="00D4709E" w:rsidRDefault="00F61AC9" w:rsidP="00F61AC9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Designed and built a fully local ML-powered debugging assistant that classifies Python runtime errors using a hybrid rule-based and machine-learning approach to generate structured troubleshooting guidance.</w:t>
      </w:r>
    </w:p>
    <w:p w14:paraId="01C24677" w14:textId="77777777" w:rsidR="00F61AC9" w:rsidRPr="00D4709E" w:rsidRDefault="00F61AC9" w:rsidP="00F61AC9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Implemented an end-to-end pipeline covering synthetic dataset generation, text preprocessing, TF-IDF feature extraction, and multiclass Logistic Regression training.</w:t>
      </w:r>
    </w:p>
    <w:p w14:paraId="2BDEA1C7" w14:textId="77777777" w:rsidR="00F61AC9" w:rsidRPr="00D4709E" w:rsidRDefault="00F61AC9" w:rsidP="00F61AC9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Added confidence-aware inference logic to dynamically adjust output, surfacing multiple candidate error categories and prompting for additional context when predictions were uncertain.</w:t>
      </w:r>
    </w:p>
    <w:p w14:paraId="54578420" w14:textId="6EC170E1" w:rsidR="00D4709E" w:rsidRPr="000C4F4B" w:rsidRDefault="003474E7" w:rsidP="000C4F4B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431DB6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TECHNICAL SKILLS</w:t>
      </w:r>
      <w:r w:rsidR="00503C75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18596D4F" w14:textId="09DB40A9" w:rsidR="00503C75" w:rsidRPr="00D4709E" w:rsidRDefault="00E7619F" w:rsidP="00CE66EA">
      <w:pPr>
        <w:pStyle w:val="ListParagraph"/>
        <w:widowControl w:val="0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Programming Languages</w:t>
      </w:r>
      <w:r w:rsidR="00503C7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: Python, Java, JavaScript</w:t>
      </w:r>
      <w:r w:rsidR="003D1F68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503C7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C++, C, C#, Dart, HTML, CSS, SQL</w:t>
      </w:r>
      <w:r w:rsidR="003D1F68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PHP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YAML</w:t>
      </w:r>
    </w:p>
    <w:p w14:paraId="39C331DD" w14:textId="66AEF98A" w:rsidR="00503C75" w:rsidRPr="00D4709E" w:rsidRDefault="00503C75" w:rsidP="00CE66EA">
      <w:pPr>
        <w:pStyle w:val="ListParagraph"/>
        <w:widowControl w:val="0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Technologies: GitHub, Git, Emulators / Simulators</w:t>
      </w:r>
      <w:r w:rsidR="001D12E4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Xcode</w:t>
      </w:r>
      <w:r w:rsidR="0038761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Microsoft Office, Google Suite, MySQL</w:t>
      </w:r>
      <w:r w:rsidR="00A61D0B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DBeaver</w:t>
      </w:r>
      <w:r w:rsidR="00F56F9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Firebase</w:t>
      </w:r>
      <w:r w:rsidR="003C19D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Linux, Unix, Command Line, Unit Testing, Data Structures, Algorithms, Flutter</w:t>
      </w:r>
    </w:p>
    <w:p w14:paraId="44466419" w14:textId="2080E01F" w:rsidR="00A27A01" w:rsidRPr="00D4709E" w:rsidRDefault="009C0D7B" w:rsidP="00CE66EA">
      <w:pPr>
        <w:pStyle w:val="ListParagraph"/>
        <w:widowControl w:val="0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Core</w:t>
      </w:r>
      <w:r w:rsidR="00503C7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Skills: Object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503C7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Oriented Programming, Database Management, Full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503C7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stack Development, App Development, Web Development, Debugging, Troubleshooting, Automation Scripting, UI/UX</w:t>
      </w:r>
      <w:r w:rsidR="003D1F68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D4709E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Server-Side</w:t>
      </w:r>
      <w:r w:rsidR="003D1F68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E7619F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Programming</w:t>
      </w:r>
      <w:r w:rsidR="003D1F68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38761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Version Control, </w:t>
      </w:r>
      <w:r w:rsidR="001A5066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REST</w:t>
      </w:r>
      <w:r w:rsidR="00A61D0B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API</w:t>
      </w:r>
      <w:r w:rsidR="00FA11A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</w:t>
      </w:r>
      <w:r w:rsidR="00811A91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AI API </w:t>
      </w:r>
      <w:r w:rsidR="001A5066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Integrations</w:t>
      </w:r>
      <w:r w:rsidR="00F56F9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Prompt Engineering, State Management, Authentication, Authorization, Mobile UI Architecture</w:t>
      </w:r>
    </w:p>
    <w:sectPr w:rsidR="00A27A01" w:rsidRPr="00D4709E" w:rsidSect="00DA6175">
      <w:footerReference w:type="default" r:id="rId13"/>
      <w:type w:val="continuous"/>
      <w:pgSz w:w="12240" w:h="15840"/>
      <w:pgMar w:top="720" w:right="720" w:bottom="720" w:left="72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4269F" w14:textId="77777777" w:rsidR="0029324C" w:rsidRDefault="0029324C">
      <w:pPr>
        <w:spacing w:after="0" w:line="240" w:lineRule="auto"/>
      </w:pPr>
      <w:r>
        <w:separator/>
      </w:r>
    </w:p>
  </w:endnote>
  <w:endnote w:type="continuationSeparator" w:id="0">
    <w:p w14:paraId="3280EBC0" w14:textId="77777777" w:rsidR="0029324C" w:rsidRDefault="00293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23BB53" w14:textId="77777777" w:rsidR="00B65016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831A8" w14:textId="77777777" w:rsidR="0029324C" w:rsidRDefault="0029324C">
      <w:pPr>
        <w:spacing w:after="0" w:line="240" w:lineRule="auto"/>
      </w:pPr>
      <w:r>
        <w:separator/>
      </w:r>
    </w:p>
  </w:footnote>
  <w:footnote w:type="continuationSeparator" w:id="0">
    <w:p w14:paraId="384B03D0" w14:textId="77777777" w:rsidR="0029324C" w:rsidRDefault="00293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533B9"/>
    <w:multiLevelType w:val="hybridMultilevel"/>
    <w:tmpl w:val="0FE6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F0405"/>
    <w:multiLevelType w:val="hybridMultilevel"/>
    <w:tmpl w:val="E304B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CC247C"/>
    <w:multiLevelType w:val="hybridMultilevel"/>
    <w:tmpl w:val="9FB2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14FA8"/>
    <w:multiLevelType w:val="hybridMultilevel"/>
    <w:tmpl w:val="E094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89D58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273D7B"/>
    <w:multiLevelType w:val="hybridMultilevel"/>
    <w:tmpl w:val="BBBA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6A72E83"/>
    <w:multiLevelType w:val="hybridMultilevel"/>
    <w:tmpl w:val="453ED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3D05CE"/>
    <w:multiLevelType w:val="hybridMultilevel"/>
    <w:tmpl w:val="BCA69DBA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533577"/>
    <w:multiLevelType w:val="hybridMultilevel"/>
    <w:tmpl w:val="C2CA4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B11100"/>
    <w:multiLevelType w:val="hybridMultilevel"/>
    <w:tmpl w:val="ADA62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42349C"/>
    <w:multiLevelType w:val="hybridMultilevel"/>
    <w:tmpl w:val="1158A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BE41FE"/>
    <w:multiLevelType w:val="hybridMultilevel"/>
    <w:tmpl w:val="E7F2A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8F4AF1"/>
    <w:multiLevelType w:val="hybridMultilevel"/>
    <w:tmpl w:val="9E5C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63292B"/>
    <w:multiLevelType w:val="hybridMultilevel"/>
    <w:tmpl w:val="35A0A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441417"/>
    <w:multiLevelType w:val="hybridMultilevel"/>
    <w:tmpl w:val="DAFC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5752E"/>
    <w:multiLevelType w:val="hybridMultilevel"/>
    <w:tmpl w:val="5542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4F0CEC"/>
    <w:multiLevelType w:val="hybridMultilevel"/>
    <w:tmpl w:val="10FE3A82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402706"/>
    <w:multiLevelType w:val="hybridMultilevel"/>
    <w:tmpl w:val="9362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825E9F"/>
    <w:multiLevelType w:val="hybridMultilevel"/>
    <w:tmpl w:val="D864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1B643F"/>
    <w:multiLevelType w:val="hybridMultilevel"/>
    <w:tmpl w:val="75F84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D32586F"/>
    <w:multiLevelType w:val="hybridMultilevel"/>
    <w:tmpl w:val="B7560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DB51BED"/>
    <w:multiLevelType w:val="hybridMultilevel"/>
    <w:tmpl w:val="2EE69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477D68"/>
    <w:multiLevelType w:val="hybridMultilevel"/>
    <w:tmpl w:val="AE1A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377F95"/>
    <w:multiLevelType w:val="hybridMultilevel"/>
    <w:tmpl w:val="B73288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65632">
      <w:start w:val="1"/>
      <w:numFmt w:val="bullet"/>
      <w:lvlText w:val="o"/>
      <w:lvlJc w:val="left"/>
      <w:pPr>
        <w:ind w:left="1800" w:hanging="108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7112ADE"/>
    <w:multiLevelType w:val="hybridMultilevel"/>
    <w:tmpl w:val="9F400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013DCB"/>
    <w:multiLevelType w:val="hybridMultilevel"/>
    <w:tmpl w:val="8D1AC372"/>
    <w:lvl w:ilvl="0" w:tplc="4FEC6BF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6A482B"/>
    <w:multiLevelType w:val="hybridMultilevel"/>
    <w:tmpl w:val="C9CC5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5A0ED3"/>
    <w:multiLevelType w:val="hybridMultilevel"/>
    <w:tmpl w:val="DF56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E73C40"/>
    <w:multiLevelType w:val="hybridMultilevel"/>
    <w:tmpl w:val="55F8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593318"/>
    <w:multiLevelType w:val="hybridMultilevel"/>
    <w:tmpl w:val="F5D0CBD0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EC736B"/>
    <w:multiLevelType w:val="hybridMultilevel"/>
    <w:tmpl w:val="4BDE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205171"/>
    <w:multiLevelType w:val="hybridMultilevel"/>
    <w:tmpl w:val="28EE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1475E"/>
    <w:multiLevelType w:val="hybridMultilevel"/>
    <w:tmpl w:val="344C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9D0A03"/>
    <w:multiLevelType w:val="hybridMultilevel"/>
    <w:tmpl w:val="63ECB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4229A"/>
    <w:multiLevelType w:val="multilevel"/>
    <w:tmpl w:val="439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F010E"/>
    <w:multiLevelType w:val="hybridMultilevel"/>
    <w:tmpl w:val="53B8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D3230C"/>
    <w:multiLevelType w:val="hybridMultilevel"/>
    <w:tmpl w:val="8416D95A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A313DC"/>
    <w:multiLevelType w:val="hybridMultilevel"/>
    <w:tmpl w:val="1BC2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642548">
    <w:abstractNumId w:val="9"/>
  </w:num>
  <w:num w:numId="2" w16cid:durableId="207648611">
    <w:abstractNumId w:val="7"/>
  </w:num>
  <w:num w:numId="3" w16cid:durableId="797605513">
    <w:abstractNumId w:val="6"/>
  </w:num>
  <w:num w:numId="4" w16cid:durableId="470828535">
    <w:abstractNumId w:val="5"/>
  </w:num>
  <w:num w:numId="5" w16cid:durableId="1016005211">
    <w:abstractNumId w:val="4"/>
  </w:num>
  <w:num w:numId="6" w16cid:durableId="872692430">
    <w:abstractNumId w:val="8"/>
  </w:num>
  <w:num w:numId="7" w16cid:durableId="140849404">
    <w:abstractNumId w:val="3"/>
  </w:num>
  <w:num w:numId="8" w16cid:durableId="186142575">
    <w:abstractNumId w:val="2"/>
  </w:num>
  <w:num w:numId="9" w16cid:durableId="2012635346">
    <w:abstractNumId w:val="1"/>
  </w:num>
  <w:num w:numId="10" w16cid:durableId="995962522">
    <w:abstractNumId w:val="0"/>
  </w:num>
  <w:num w:numId="11" w16cid:durableId="1331257018">
    <w:abstractNumId w:val="30"/>
  </w:num>
  <w:num w:numId="12" w16cid:durableId="1364788414">
    <w:abstractNumId w:val="24"/>
  </w:num>
  <w:num w:numId="13" w16cid:durableId="567155114">
    <w:abstractNumId w:val="29"/>
  </w:num>
  <w:num w:numId="14" w16cid:durableId="1749881709">
    <w:abstractNumId w:val="43"/>
  </w:num>
  <w:num w:numId="15" w16cid:durableId="1423377581">
    <w:abstractNumId w:val="15"/>
  </w:num>
  <w:num w:numId="16" w16cid:durableId="1358970398">
    <w:abstractNumId w:val="33"/>
  </w:num>
  <w:num w:numId="17" w16cid:durableId="1300722175">
    <w:abstractNumId w:val="16"/>
  </w:num>
  <w:num w:numId="18" w16cid:durableId="578487762">
    <w:abstractNumId w:val="45"/>
  </w:num>
  <w:num w:numId="19" w16cid:durableId="1646550044">
    <w:abstractNumId w:val="38"/>
  </w:num>
  <w:num w:numId="20" w16cid:durableId="1319578385">
    <w:abstractNumId w:val="27"/>
  </w:num>
  <w:num w:numId="21" w16cid:durableId="1994525976">
    <w:abstractNumId w:val="25"/>
  </w:num>
  <w:num w:numId="22" w16cid:durableId="1309475890">
    <w:abstractNumId w:val="42"/>
  </w:num>
  <w:num w:numId="23" w16cid:durableId="1963268176">
    <w:abstractNumId w:val="39"/>
  </w:num>
  <w:num w:numId="24" w16cid:durableId="450174602">
    <w:abstractNumId w:val="28"/>
  </w:num>
  <w:num w:numId="25" w16cid:durableId="460075657">
    <w:abstractNumId w:val="10"/>
  </w:num>
  <w:num w:numId="26" w16cid:durableId="58334245">
    <w:abstractNumId w:val="44"/>
  </w:num>
  <w:num w:numId="27" w16cid:durableId="1670055102">
    <w:abstractNumId w:val="34"/>
  </w:num>
  <w:num w:numId="28" w16cid:durableId="1124428273">
    <w:abstractNumId w:val="14"/>
  </w:num>
  <w:num w:numId="29" w16cid:durableId="336201184">
    <w:abstractNumId w:val="20"/>
  </w:num>
  <w:num w:numId="30" w16cid:durableId="444806964">
    <w:abstractNumId w:val="41"/>
  </w:num>
  <w:num w:numId="31" w16cid:durableId="2131314946">
    <w:abstractNumId w:val="17"/>
  </w:num>
  <w:num w:numId="32" w16cid:durableId="1440418471">
    <w:abstractNumId w:val="32"/>
  </w:num>
  <w:num w:numId="33" w16cid:durableId="1533037489">
    <w:abstractNumId w:val="19"/>
  </w:num>
  <w:num w:numId="34" w16cid:durableId="70544097">
    <w:abstractNumId w:val="46"/>
  </w:num>
  <w:num w:numId="35" w16cid:durableId="1269698060">
    <w:abstractNumId w:val="21"/>
  </w:num>
  <w:num w:numId="36" w16cid:durableId="1609892564">
    <w:abstractNumId w:val="22"/>
  </w:num>
  <w:num w:numId="37" w16cid:durableId="1786583052">
    <w:abstractNumId w:val="23"/>
  </w:num>
  <w:num w:numId="38" w16cid:durableId="456415175">
    <w:abstractNumId w:val="31"/>
  </w:num>
  <w:num w:numId="39" w16cid:durableId="582449789">
    <w:abstractNumId w:val="35"/>
  </w:num>
  <w:num w:numId="40" w16cid:durableId="822619027">
    <w:abstractNumId w:val="40"/>
  </w:num>
  <w:num w:numId="41" w16cid:durableId="1210730073">
    <w:abstractNumId w:val="13"/>
  </w:num>
  <w:num w:numId="42" w16cid:durableId="1062942012">
    <w:abstractNumId w:val="11"/>
  </w:num>
  <w:num w:numId="43" w16cid:durableId="1499006696">
    <w:abstractNumId w:val="18"/>
  </w:num>
  <w:num w:numId="44" w16cid:durableId="272902868">
    <w:abstractNumId w:val="26"/>
  </w:num>
  <w:num w:numId="45" w16cid:durableId="1847212079">
    <w:abstractNumId w:val="12"/>
  </w:num>
  <w:num w:numId="46" w16cid:durableId="938634799">
    <w:abstractNumId w:val="37"/>
  </w:num>
  <w:num w:numId="47" w16cid:durableId="31753928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46"/>
    <w:rsid w:val="00005D70"/>
    <w:rsid w:val="00014019"/>
    <w:rsid w:val="00023E63"/>
    <w:rsid w:val="00067C3C"/>
    <w:rsid w:val="000818E7"/>
    <w:rsid w:val="00081934"/>
    <w:rsid w:val="00083638"/>
    <w:rsid w:val="000843A5"/>
    <w:rsid w:val="000C4F4B"/>
    <w:rsid w:val="00156CFE"/>
    <w:rsid w:val="001714A9"/>
    <w:rsid w:val="0018395A"/>
    <w:rsid w:val="00195B3B"/>
    <w:rsid w:val="00196A33"/>
    <w:rsid w:val="001A4C94"/>
    <w:rsid w:val="001A5066"/>
    <w:rsid w:val="001A770E"/>
    <w:rsid w:val="001B56CB"/>
    <w:rsid w:val="001D12E4"/>
    <w:rsid w:val="001E2307"/>
    <w:rsid w:val="001F7B2D"/>
    <w:rsid w:val="00210815"/>
    <w:rsid w:val="00280693"/>
    <w:rsid w:val="0029282F"/>
    <w:rsid w:val="0029324C"/>
    <w:rsid w:val="002B7A10"/>
    <w:rsid w:val="002B7ED1"/>
    <w:rsid w:val="00303B83"/>
    <w:rsid w:val="003145D0"/>
    <w:rsid w:val="00331D0F"/>
    <w:rsid w:val="00346293"/>
    <w:rsid w:val="003474E7"/>
    <w:rsid w:val="003545FD"/>
    <w:rsid w:val="0035721A"/>
    <w:rsid w:val="00360085"/>
    <w:rsid w:val="00376BC2"/>
    <w:rsid w:val="003810B5"/>
    <w:rsid w:val="00384B56"/>
    <w:rsid w:val="00384DB2"/>
    <w:rsid w:val="00386F91"/>
    <w:rsid w:val="0038761A"/>
    <w:rsid w:val="003B16D8"/>
    <w:rsid w:val="003C19D7"/>
    <w:rsid w:val="003D1F68"/>
    <w:rsid w:val="0041055F"/>
    <w:rsid w:val="004230A0"/>
    <w:rsid w:val="00431DB6"/>
    <w:rsid w:val="00466E5B"/>
    <w:rsid w:val="00475876"/>
    <w:rsid w:val="0047760E"/>
    <w:rsid w:val="00481531"/>
    <w:rsid w:val="00495AE7"/>
    <w:rsid w:val="004B40F8"/>
    <w:rsid w:val="004E35CC"/>
    <w:rsid w:val="004E6DD0"/>
    <w:rsid w:val="004F5AB6"/>
    <w:rsid w:val="00503C75"/>
    <w:rsid w:val="005045DC"/>
    <w:rsid w:val="005063FE"/>
    <w:rsid w:val="00513A1F"/>
    <w:rsid w:val="005228AF"/>
    <w:rsid w:val="005261ED"/>
    <w:rsid w:val="00530118"/>
    <w:rsid w:val="005466A4"/>
    <w:rsid w:val="0055740B"/>
    <w:rsid w:val="00561F61"/>
    <w:rsid w:val="005733A6"/>
    <w:rsid w:val="005C52DE"/>
    <w:rsid w:val="005D3711"/>
    <w:rsid w:val="005E3BF0"/>
    <w:rsid w:val="00601518"/>
    <w:rsid w:val="006018D8"/>
    <w:rsid w:val="0062268E"/>
    <w:rsid w:val="00627138"/>
    <w:rsid w:val="006434A9"/>
    <w:rsid w:val="0068121D"/>
    <w:rsid w:val="00681AAA"/>
    <w:rsid w:val="00683EB9"/>
    <w:rsid w:val="006C0546"/>
    <w:rsid w:val="006C3242"/>
    <w:rsid w:val="006E6EE2"/>
    <w:rsid w:val="00700418"/>
    <w:rsid w:val="00702E0C"/>
    <w:rsid w:val="0070368F"/>
    <w:rsid w:val="00710C46"/>
    <w:rsid w:val="00711AB4"/>
    <w:rsid w:val="007316EB"/>
    <w:rsid w:val="0074386B"/>
    <w:rsid w:val="00745267"/>
    <w:rsid w:val="007466B3"/>
    <w:rsid w:val="00760AC4"/>
    <w:rsid w:val="00787ADD"/>
    <w:rsid w:val="007949E2"/>
    <w:rsid w:val="007A4A3D"/>
    <w:rsid w:val="007A4E7A"/>
    <w:rsid w:val="007B2314"/>
    <w:rsid w:val="007B5662"/>
    <w:rsid w:val="007C4FF2"/>
    <w:rsid w:val="007E2E22"/>
    <w:rsid w:val="007F4E4E"/>
    <w:rsid w:val="00811A91"/>
    <w:rsid w:val="008174A5"/>
    <w:rsid w:val="00832680"/>
    <w:rsid w:val="008403CC"/>
    <w:rsid w:val="008444F9"/>
    <w:rsid w:val="008472A8"/>
    <w:rsid w:val="00857AFC"/>
    <w:rsid w:val="00872890"/>
    <w:rsid w:val="00895A92"/>
    <w:rsid w:val="008B11D6"/>
    <w:rsid w:val="008D588E"/>
    <w:rsid w:val="008D608F"/>
    <w:rsid w:val="009615C3"/>
    <w:rsid w:val="0097138B"/>
    <w:rsid w:val="00991C10"/>
    <w:rsid w:val="009B16FE"/>
    <w:rsid w:val="009B20B6"/>
    <w:rsid w:val="009C0D7B"/>
    <w:rsid w:val="009D4B6F"/>
    <w:rsid w:val="009E4F33"/>
    <w:rsid w:val="009F49DC"/>
    <w:rsid w:val="00A06547"/>
    <w:rsid w:val="00A11581"/>
    <w:rsid w:val="00A27A01"/>
    <w:rsid w:val="00A306F2"/>
    <w:rsid w:val="00A31669"/>
    <w:rsid w:val="00A4282C"/>
    <w:rsid w:val="00A4456A"/>
    <w:rsid w:val="00A61D0B"/>
    <w:rsid w:val="00A82DEC"/>
    <w:rsid w:val="00A85F60"/>
    <w:rsid w:val="00A97147"/>
    <w:rsid w:val="00A97535"/>
    <w:rsid w:val="00AB5D25"/>
    <w:rsid w:val="00AD2F46"/>
    <w:rsid w:val="00AD6E17"/>
    <w:rsid w:val="00AF52D0"/>
    <w:rsid w:val="00B0158F"/>
    <w:rsid w:val="00B53F81"/>
    <w:rsid w:val="00B55F6E"/>
    <w:rsid w:val="00B57C0A"/>
    <w:rsid w:val="00B65016"/>
    <w:rsid w:val="00B82752"/>
    <w:rsid w:val="00B82766"/>
    <w:rsid w:val="00BA3C16"/>
    <w:rsid w:val="00BB7092"/>
    <w:rsid w:val="00BD4072"/>
    <w:rsid w:val="00BD6E92"/>
    <w:rsid w:val="00BF7E10"/>
    <w:rsid w:val="00C10D91"/>
    <w:rsid w:val="00C13602"/>
    <w:rsid w:val="00C37456"/>
    <w:rsid w:val="00C459D5"/>
    <w:rsid w:val="00C45C6D"/>
    <w:rsid w:val="00C5289C"/>
    <w:rsid w:val="00C67EEF"/>
    <w:rsid w:val="00C73318"/>
    <w:rsid w:val="00C768A9"/>
    <w:rsid w:val="00C8604A"/>
    <w:rsid w:val="00C96CC4"/>
    <w:rsid w:val="00CE66EA"/>
    <w:rsid w:val="00CF0FD8"/>
    <w:rsid w:val="00D204B7"/>
    <w:rsid w:val="00D4709E"/>
    <w:rsid w:val="00D53A93"/>
    <w:rsid w:val="00D65F12"/>
    <w:rsid w:val="00D662AF"/>
    <w:rsid w:val="00D80570"/>
    <w:rsid w:val="00D823BE"/>
    <w:rsid w:val="00D85880"/>
    <w:rsid w:val="00D90E40"/>
    <w:rsid w:val="00D9100E"/>
    <w:rsid w:val="00DA6175"/>
    <w:rsid w:val="00DB0A39"/>
    <w:rsid w:val="00DB1F7D"/>
    <w:rsid w:val="00DC0C69"/>
    <w:rsid w:val="00DC3CB7"/>
    <w:rsid w:val="00DC6C51"/>
    <w:rsid w:val="00DF4520"/>
    <w:rsid w:val="00E1729C"/>
    <w:rsid w:val="00E22821"/>
    <w:rsid w:val="00E23CD7"/>
    <w:rsid w:val="00E307F0"/>
    <w:rsid w:val="00E367EF"/>
    <w:rsid w:val="00E4603F"/>
    <w:rsid w:val="00E629A2"/>
    <w:rsid w:val="00E6382F"/>
    <w:rsid w:val="00E7619F"/>
    <w:rsid w:val="00E77203"/>
    <w:rsid w:val="00E82D4A"/>
    <w:rsid w:val="00EA071C"/>
    <w:rsid w:val="00EB300D"/>
    <w:rsid w:val="00ED0B4F"/>
    <w:rsid w:val="00EF2609"/>
    <w:rsid w:val="00F03C4D"/>
    <w:rsid w:val="00F21842"/>
    <w:rsid w:val="00F33DFB"/>
    <w:rsid w:val="00F56F95"/>
    <w:rsid w:val="00F61AC9"/>
    <w:rsid w:val="00F77AA3"/>
    <w:rsid w:val="00F80199"/>
    <w:rsid w:val="00FA11A5"/>
    <w:rsid w:val="00FD17E5"/>
    <w:rsid w:val="00FE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FF9E9"/>
  <w15:chartTrackingRefBased/>
  <w15:docId w15:val="{0B83FE69-EB37-E04B-A6A5-E008125E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6C0546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5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0546"/>
    <w:rPr>
      <w:color w:val="A65E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shjt05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ashThakkar/DebugAssis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ashThakkar/Pop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jashj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ashThakkar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shthakkar/Library/Containers/com.microsoft.Word/Data/Library/Application%20Support/Microsoft/Office/16.0/DTS/en-US%7bAE2E48F2-F5FC-2640-AAB5-DEC72399DBD0%7d/%7bD21FBFEF-43E1-2E48-9786-0561FD68D065%7dtf10002079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F10F9-F496-0443-B883-8E97A1859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{D21FBFEF-43E1-2E48-9786-0561FD68D065}tf10002079.dotx</Template>
  <TotalTime>15</TotalTime>
  <Pages>1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Jash Thakkar</cp:lastModifiedBy>
  <cp:revision>5</cp:revision>
  <cp:lastPrinted>2024-08-11T02:08:00Z</cp:lastPrinted>
  <dcterms:created xsi:type="dcterms:W3CDTF">2026-04-27T19:52:00Z</dcterms:created>
  <dcterms:modified xsi:type="dcterms:W3CDTF">2026-05-05T22:09:00Z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