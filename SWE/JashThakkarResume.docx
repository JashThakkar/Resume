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8DF81" w14:textId="33B64819" w:rsidR="00C8604A" w:rsidRPr="00D4709E" w:rsidRDefault="004B40F8" w:rsidP="00CE66EA">
      <w:pPr>
        <w:widowControl w:val="0"/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JASH THAKKAR</w:t>
      </w:r>
    </w:p>
    <w:p w14:paraId="78BF2BDA" w14:textId="232B81EA" w:rsidR="00AD2F46" w:rsidRPr="00D4709E" w:rsidRDefault="004B40F8" w:rsidP="00CE66EA">
      <w:pPr>
        <w:widowControl w:val="0"/>
        <w:spacing w:after="0" w:line="240" w:lineRule="auto"/>
        <w:rPr>
          <w:rStyle w:val="Hyperlink"/>
          <w:rFonts w:ascii="Times New Roman" w:hAnsi="Times New Roman" w:cs="Times New Roman"/>
          <w:bCs/>
          <w:color w:val="000000" w:themeColor="text1"/>
          <w:sz w:val="16"/>
          <w:szCs w:val="16"/>
          <w:u w:val="none"/>
        </w:rPr>
      </w:pP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30024 SUWANEE, GA | 6786970364 | </w:t>
      </w:r>
      <w:hyperlink r:id="rId8" w:history="1">
        <w:r w:rsidRPr="00D4709E">
          <w:rPr>
            <w:rStyle w:val="Hyperlink"/>
            <w:rFonts w:ascii="Times New Roman" w:hAnsi="Times New Roman" w:cs="Times New Roman"/>
            <w:bCs/>
            <w:color w:val="000000" w:themeColor="text1"/>
            <w:sz w:val="16"/>
            <w:szCs w:val="16"/>
          </w:rPr>
          <w:t>JASHJT05@GMAIL.COM</w:t>
        </w:r>
      </w:hyperlink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| </w:t>
      </w:r>
      <w:hyperlink r:id="rId9" w:history="1">
        <w:r w:rsidRPr="00D4709E">
          <w:rPr>
            <w:rStyle w:val="Hyperlink"/>
            <w:rFonts w:ascii="Times New Roman" w:hAnsi="Times New Roman" w:cs="Times New Roman"/>
            <w:bCs/>
            <w:color w:val="000000" w:themeColor="text1"/>
            <w:sz w:val="16"/>
            <w:szCs w:val="16"/>
          </w:rPr>
          <w:t>GITHUB.COM/JASHTHAKKAR</w:t>
        </w:r>
      </w:hyperlink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| </w:t>
      </w:r>
      <w:hyperlink r:id="rId10" w:history="1">
        <w:r w:rsidRPr="00D4709E">
          <w:rPr>
            <w:rStyle w:val="Hyperlink"/>
            <w:rFonts w:ascii="Times New Roman" w:hAnsi="Times New Roman" w:cs="Times New Roman"/>
            <w:bCs/>
            <w:color w:val="000000" w:themeColor="text1"/>
            <w:sz w:val="16"/>
            <w:szCs w:val="16"/>
          </w:rPr>
          <w:t>LINKEDIN.COM/IN/JASHJT</w:t>
        </w:r>
      </w:hyperlink>
    </w:p>
    <w:p w14:paraId="4374A36C" w14:textId="77777777" w:rsidR="00C13602" w:rsidRPr="00D4709E" w:rsidRDefault="00C13602" w:rsidP="00CE66EA">
      <w:pPr>
        <w:widowControl w:val="0"/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18A2C582" w14:textId="081DE267" w:rsidR="00503C75" w:rsidRPr="00D4709E" w:rsidRDefault="00431DB6" w:rsidP="00CE66EA">
      <w:pPr>
        <w:widowControl w:val="0"/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EDUCATION</w:t>
      </w:r>
      <w:r w:rsidR="0070368F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</w:t>
      </w:r>
    </w:p>
    <w:p w14:paraId="1ADAE7E4" w14:textId="43FDB8D1" w:rsidR="00787ADD" w:rsidRPr="00D4709E" w:rsidRDefault="00CE66EA" w:rsidP="00CE66EA">
      <w:pPr>
        <w:widowControl w:val="0"/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br/>
      </w:r>
      <w:r w:rsidR="005733A6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Georgia State University – Atlanta, GA</w:t>
      </w:r>
      <w:r w:rsidR="00C13602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br/>
      </w:r>
      <w:r w:rsidR="005733A6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Bachelor of Science in Computer Science | </w:t>
      </w:r>
      <w:r w:rsidR="002F0CA4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May</w:t>
      </w:r>
      <w:r w:rsidR="005733A6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2026</w:t>
      </w:r>
      <w:r w:rsidR="00360085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</w:t>
      </w:r>
    </w:p>
    <w:p w14:paraId="579DE4A5" w14:textId="0B1F00D5" w:rsidR="00C13602" w:rsidRPr="00D4709E" w:rsidRDefault="005733A6" w:rsidP="00787ADD">
      <w:pPr>
        <w:pStyle w:val="ListParagraph"/>
        <w:widowControl w:val="0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Relevant Coursework: Data Structures, Algorithms, Systems Programming, Operating Systems, Computer Organization, Software Engineering</w:t>
      </w:r>
      <w:r w:rsidR="00A61D0B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, Software Development</w:t>
      </w: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, Mobile App Development, Web Programming, Cybersecurity Fundamentals, Data Science Fundamentals</w:t>
      </w:r>
      <w:r w:rsidR="00C13602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br/>
      </w:r>
    </w:p>
    <w:p w14:paraId="14CCD97D" w14:textId="620792F6" w:rsidR="00503C75" w:rsidRPr="00D4709E" w:rsidRDefault="0070368F" w:rsidP="00CE66EA">
      <w:pPr>
        <w:widowControl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Certificates of Git Essential Training: The Basics | September 2025</w:t>
      </w:r>
      <w:r w:rsidR="00A4282C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br/>
      </w:r>
    </w:p>
    <w:p w14:paraId="36CAD034" w14:textId="6382CE56" w:rsidR="00E7619F" w:rsidRPr="00D4709E" w:rsidRDefault="00E7619F" w:rsidP="00CE66EA">
      <w:pPr>
        <w:widowControl w:val="0"/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WORK EXPERIENCE</w:t>
      </w:r>
    </w:p>
    <w:p w14:paraId="3AB0663A" w14:textId="77777777" w:rsidR="00787ADD" w:rsidRPr="00D4709E" w:rsidRDefault="00787ADD" w:rsidP="00CE66EA">
      <w:pPr>
        <w:widowControl w:val="0"/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0F8EE5D6" w14:textId="13D41E18" w:rsidR="00787ADD" w:rsidRPr="00D4709E" w:rsidRDefault="00787ADD" w:rsidP="00CE66EA">
      <w:pPr>
        <w:widowControl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Freelance</w:t>
      </w:r>
    </w:p>
    <w:p w14:paraId="6A63A98A" w14:textId="7B6F5BD9" w:rsidR="00787ADD" w:rsidRPr="00D4709E" w:rsidRDefault="00787ADD" w:rsidP="00CE66EA">
      <w:pPr>
        <w:widowControl w:val="0"/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Software Engineer</w:t>
      </w: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| </w:t>
      </w:r>
      <w:r w:rsidR="00D204B7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Georgia</w:t>
      </w: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| June 2024 – Present</w:t>
      </w:r>
    </w:p>
    <w:p w14:paraId="5FBD9056" w14:textId="6CBABCDC" w:rsidR="00787ADD" w:rsidRPr="00D4709E" w:rsidRDefault="00787ADD" w:rsidP="00787ADD">
      <w:pPr>
        <w:pStyle w:val="ListParagraph"/>
        <w:widowControl w:val="0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Developed </w:t>
      </w:r>
      <w:r w:rsidR="008174A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6</w:t>
      </w:r>
      <w:r w:rsidR="0055740B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+</w:t>
      </w:r>
      <w:r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</w:t>
      </w:r>
      <w:r w:rsidR="00702E0C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full stack </w:t>
      </w:r>
      <w:r w:rsidR="0055740B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web applications</w:t>
      </w:r>
      <w:r w:rsidR="00702E0C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for local businesses using </w:t>
      </w:r>
      <w:r w:rsidR="00702E0C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HTML, CSS, </w:t>
      </w:r>
      <w:r w:rsidR="00D204B7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JavaScript</w:t>
      </w:r>
      <w:r w:rsidR="00702E0C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, PHP, and SQL</w:t>
      </w:r>
      <w:r w:rsidR="00702E0C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delivering scalable, user</w:t>
      </w:r>
      <w:r w:rsidR="000C4F4B">
        <w:rPr>
          <w:rFonts w:ascii="Times New Roman" w:hAnsi="Times New Roman" w:cs="Times New Roman"/>
          <w:color w:val="000000" w:themeColor="text1"/>
          <w:sz w:val="16"/>
          <w:szCs w:val="16"/>
        </w:rPr>
        <w:t>-</w:t>
      </w:r>
      <w:r w:rsidR="00702E0C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friendly, and production ready software.</w:t>
      </w:r>
    </w:p>
    <w:p w14:paraId="2D24E87C" w14:textId="560F455E" w:rsidR="00702E0C" w:rsidRPr="00D4709E" w:rsidRDefault="00702E0C" w:rsidP="00787ADD">
      <w:pPr>
        <w:pStyle w:val="ListParagraph"/>
        <w:widowControl w:val="0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Deployed websites to production, </w:t>
      </w:r>
      <w:r w:rsidR="00D4709E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using</w:t>
      </w: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Vercel</w:t>
      </w:r>
      <w:r w:rsidR="00D204B7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</w:t>
      </w:r>
      <w:r w:rsidR="00D204B7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hosting</w:t>
      </w: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, </w:t>
      </w:r>
      <w:r w:rsidR="00D204B7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MySQL</w:t>
      </w:r>
      <w:r w:rsidR="00D204B7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="00D4709E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for </w:t>
      </w:r>
      <w:r w:rsidR="00D204B7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database configuration</w:t>
      </w: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, </w:t>
      </w:r>
      <w:r w:rsidR="00D204B7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Git</w:t>
      </w:r>
      <w:r w:rsidR="00D204B7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based version control,</w:t>
      </w: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and domain </w:t>
      </w:r>
      <w:r w:rsidR="00D204B7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setup</w:t>
      </w: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.</w:t>
      </w:r>
    </w:p>
    <w:p w14:paraId="3E74F72A" w14:textId="3B70F8D2" w:rsidR="00D204B7" w:rsidRDefault="00D204B7" w:rsidP="00787ADD">
      <w:pPr>
        <w:pStyle w:val="ListParagraph"/>
        <w:widowControl w:val="0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Improved product usability</w:t>
      </w:r>
      <w:r w:rsidR="00D4709E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, accessibility, and </w:t>
      </w: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performance, directly contributing to an average </w:t>
      </w:r>
      <w:r w:rsidR="00D4709E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of </w:t>
      </w:r>
      <w:r w:rsidR="00D4709E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20</w:t>
      </w:r>
      <w:r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%</w:t>
      </w:r>
      <w:r w:rsidR="00D4709E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increase in user engagement through client projects.</w:t>
      </w:r>
    </w:p>
    <w:p w14:paraId="031BB01D" w14:textId="56F6D1D4" w:rsidR="000C4F4B" w:rsidRPr="00D4709E" w:rsidRDefault="000C4F4B" w:rsidP="00787ADD">
      <w:pPr>
        <w:pStyle w:val="ListParagraph"/>
        <w:widowControl w:val="0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>
        <w:rPr>
          <w:rFonts w:ascii="Times New Roman" w:hAnsi="Times New Roman" w:cs="Times New Roman"/>
          <w:color w:val="000000" w:themeColor="text1"/>
          <w:sz w:val="16"/>
          <w:szCs w:val="16"/>
        </w:rPr>
        <w:t>Gathered requirements through conversations with clients and translated business needs to technical solutions demonstrating strong communication and product thinking skills.</w:t>
      </w:r>
    </w:p>
    <w:p w14:paraId="5CCDA1A0" w14:textId="4D66CE10" w:rsidR="00D4709E" w:rsidRPr="00D4709E" w:rsidRDefault="00D204B7" w:rsidP="00D4709E">
      <w:pPr>
        <w:pStyle w:val="ListParagraph"/>
        <w:widowControl w:val="0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Implemented authentication systems, including flows for logging in and creating accounts, password hashing, session management, and input validation </w:t>
      </w:r>
      <w:r w:rsidR="00D4709E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to prevent security risks.</w:t>
      </w:r>
    </w:p>
    <w:p w14:paraId="32A7D387" w14:textId="1C4EA14E" w:rsidR="00E22821" w:rsidRPr="00D4709E" w:rsidRDefault="00C13602" w:rsidP="00CE66EA">
      <w:pPr>
        <w:widowControl w:val="0"/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br/>
      </w:r>
      <w:r w:rsidR="006C0546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Select Management Resources</w:t>
      </w: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br/>
      </w:r>
      <w:r w:rsidR="00E22821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Software Engineer Intern</w:t>
      </w:r>
      <w:r w:rsidR="00E22821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| Alpharetta, Georgia | January 2023 – July 2023 </w:t>
      </w:r>
    </w:p>
    <w:p w14:paraId="758C033E" w14:textId="51413DDB" w:rsidR="00E22821" w:rsidRPr="00D4709E" w:rsidRDefault="00E22821" w:rsidP="00CE66EA">
      <w:pPr>
        <w:pStyle w:val="ListParagraph"/>
        <w:widowControl w:val="0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Developed </w:t>
      </w:r>
      <w:r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Python</w:t>
      </w: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and </w:t>
      </w:r>
      <w:r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JavaScript</w:t>
      </w: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scripts</w:t>
      </w: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to streamline troubleshooting workflows, reduce repetitive operational tasks, and improve incident response efficiency. </w:t>
      </w:r>
    </w:p>
    <w:p w14:paraId="17654628" w14:textId="5D07AF9E" w:rsidR="00E22821" w:rsidRPr="00D4709E" w:rsidRDefault="00E22821" w:rsidP="00CE66EA">
      <w:pPr>
        <w:pStyle w:val="ListParagraph"/>
        <w:widowControl w:val="0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Designed and maintained structured technical documentation, system guides, and process workflows, improving onboarding efficiency by </w:t>
      </w:r>
      <w:r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20%. </w:t>
      </w:r>
    </w:p>
    <w:p w14:paraId="2B915F3E" w14:textId="1011CFC7" w:rsidR="00E22821" w:rsidRPr="00D4709E" w:rsidRDefault="00E22821" w:rsidP="00CE66EA">
      <w:pPr>
        <w:pStyle w:val="ListParagraph"/>
        <w:widowControl w:val="0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Investigated application, system, and network issues through log analysis, ticket data review, and root</w:t>
      </w:r>
      <w:r w:rsidR="00CE66EA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cause analysis, contributing to a </w:t>
      </w:r>
      <w:r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25%</w:t>
      </w: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reduction in recurring incidents. </w:t>
      </w:r>
    </w:p>
    <w:p w14:paraId="74629381" w14:textId="02FF8B45" w:rsidR="00E22821" w:rsidRPr="00D4709E" w:rsidRDefault="00E22821" w:rsidP="00CE66EA">
      <w:pPr>
        <w:pStyle w:val="ListParagraph"/>
        <w:widowControl w:val="0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Collaborated with infrastructure and operations teams to identify system reliability gaps and implement tooling and process improvements. </w:t>
      </w:r>
    </w:p>
    <w:p w14:paraId="04C1A5F7" w14:textId="189D2050" w:rsidR="00E22821" w:rsidRPr="00D4709E" w:rsidRDefault="00E22821" w:rsidP="00CE66EA">
      <w:pPr>
        <w:pStyle w:val="ListParagraph"/>
        <w:widowControl w:val="0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Debugged and resolved complex software and system issues using structured problem</w:t>
      </w:r>
      <w:r w:rsidR="00CE66EA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solving, </w:t>
      </w:r>
      <w:r w:rsidR="00CE66EA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scripting-based</w:t>
      </w: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validation, and logical decomposition. </w:t>
      </w:r>
    </w:p>
    <w:p w14:paraId="00614753" w14:textId="0225E648" w:rsidR="00EA071C" w:rsidRPr="00D4709E" w:rsidRDefault="00E22821" w:rsidP="00CE66EA">
      <w:pPr>
        <w:pStyle w:val="ListParagraph"/>
        <w:widowControl w:val="0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Produced internal reports and dashboards to track issue trends and performance metrics, enabling data</w:t>
      </w:r>
      <w:r w:rsidR="00CE66EA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driven operational decisions.</w:t>
      </w:r>
      <w:r w:rsidR="00EA071C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br/>
      </w:r>
    </w:p>
    <w:p w14:paraId="00780CDA" w14:textId="4F4726A3" w:rsidR="005045DC" w:rsidRPr="00D4709E" w:rsidRDefault="00431DB6" w:rsidP="00CE66EA">
      <w:pPr>
        <w:widowControl w:val="0"/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PROJECTS</w:t>
      </w:r>
    </w:p>
    <w:p w14:paraId="2DF19CDF" w14:textId="6C5E3FC2" w:rsidR="003474E7" w:rsidRPr="00D4709E" w:rsidRDefault="00B82752" w:rsidP="00CE66EA">
      <w:pPr>
        <w:widowControl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br/>
      </w:r>
      <w:r w:rsidR="007C4FF2">
        <w:rPr>
          <w:rFonts w:ascii="Times New Roman" w:hAnsi="Times New Roman" w:cs="Times New Roman"/>
          <w:b/>
          <w:bCs/>
          <w:color w:val="000000" w:themeColor="text1"/>
          <w:sz w:val="16"/>
          <w:szCs w:val="16"/>
          <w:u w:val="single"/>
        </w:rPr>
        <w:t xml:space="preserve">Atlas: </w:t>
      </w:r>
      <w:r w:rsidR="003474E7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  <w:u w:val="single"/>
        </w:rPr>
        <w:t>Social Fitness &amp; Nutrition Platform</w:t>
      </w:r>
      <w:r w:rsidR="003474E7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(Flutter, Dart, Firebase, REST APIs, AI APIs</w:t>
      </w:r>
      <w:r w:rsidR="00723C5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)</w:t>
      </w:r>
      <w:r w:rsidR="0062268E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</w:t>
      </w:r>
    </w:p>
    <w:p w14:paraId="291BE610" w14:textId="49394612" w:rsidR="003474E7" w:rsidRPr="00D4709E" w:rsidRDefault="001E2307" w:rsidP="00CE66EA">
      <w:pPr>
        <w:pStyle w:val="ListParagraph"/>
        <w:widowControl w:val="0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>
        <w:rPr>
          <w:rFonts w:ascii="Times New Roman" w:hAnsi="Times New Roman" w:cs="Times New Roman"/>
          <w:color w:val="000000" w:themeColor="text1"/>
          <w:sz w:val="16"/>
          <w:szCs w:val="16"/>
        </w:rPr>
        <w:t>Developed</w:t>
      </w: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="003474E7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a large</w:t>
      </w:r>
      <w:r w:rsidR="00CE66EA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="003474E7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mobile application that combines fitness tracking, nutrition logging, </w:t>
      </w:r>
      <w:r w:rsidR="000C4F4B">
        <w:rPr>
          <w:rFonts w:ascii="Times New Roman" w:hAnsi="Times New Roman" w:cs="Times New Roman"/>
          <w:color w:val="000000" w:themeColor="text1"/>
          <w:sz w:val="16"/>
          <w:szCs w:val="16"/>
        </w:rPr>
        <w:t>Artificial Intelligence</w:t>
      </w:r>
      <w:r w:rsidR="00CE66EA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="003474E7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driven planning, and social media functionality.</w:t>
      </w:r>
    </w:p>
    <w:p w14:paraId="2E55BF7E" w14:textId="7FCF8961" w:rsidR="003474E7" w:rsidRPr="00D4709E" w:rsidRDefault="001E2307" w:rsidP="00CE66EA">
      <w:pPr>
        <w:pStyle w:val="ListParagraph"/>
        <w:widowControl w:val="0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>
        <w:rPr>
          <w:rFonts w:ascii="Times New Roman" w:hAnsi="Times New Roman" w:cs="Times New Roman"/>
          <w:color w:val="000000" w:themeColor="text1"/>
          <w:sz w:val="16"/>
          <w:szCs w:val="16"/>
        </w:rPr>
        <w:t>Implemented</w:t>
      </w: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="003474E7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secure authentication, user profiles, posts, likes, comments, and follower relationships using Firebase Authentication, Firestore, Storage, and security rules.</w:t>
      </w:r>
    </w:p>
    <w:p w14:paraId="2AA009C9" w14:textId="5F593F2C" w:rsidR="003474E7" w:rsidRPr="00D4709E" w:rsidRDefault="007C4FF2" w:rsidP="00CE66EA">
      <w:pPr>
        <w:pStyle w:val="ListParagraph"/>
        <w:widowControl w:val="0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>
        <w:rPr>
          <w:rFonts w:ascii="Times New Roman" w:hAnsi="Times New Roman" w:cs="Times New Roman"/>
          <w:color w:val="000000" w:themeColor="text1"/>
          <w:sz w:val="16"/>
          <w:szCs w:val="16"/>
        </w:rPr>
        <w:t>Integrated</w:t>
      </w:r>
      <w:r w:rsidR="003474E7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multiple </w:t>
      </w:r>
      <w:r w:rsidR="00CE66EA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third-party</w:t>
      </w:r>
      <w:r w:rsidR="003474E7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REST APIs to support exercise discovery, workout logging, macro tracking, barcode</w:t>
      </w:r>
      <w:r w:rsidR="00CE66EA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="003474E7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food lookup, and nutrition data retrieval.</w:t>
      </w:r>
    </w:p>
    <w:p w14:paraId="58A422A9" w14:textId="4FA06E6F" w:rsidR="003474E7" w:rsidRPr="00D4709E" w:rsidRDefault="001E2307" w:rsidP="00CE66EA">
      <w:pPr>
        <w:pStyle w:val="ListParagraph"/>
        <w:widowControl w:val="0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>
        <w:rPr>
          <w:rFonts w:ascii="Times New Roman" w:hAnsi="Times New Roman" w:cs="Times New Roman"/>
          <w:color w:val="000000" w:themeColor="text1"/>
          <w:sz w:val="16"/>
          <w:szCs w:val="16"/>
        </w:rPr>
        <w:t>Built</w:t>
      </w: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="003474E7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an </w:t>
      </w:r>
      <w:r w:rsidR="000C4F4B">
        <w:rPr>
          <w:rFonts w:ascii="Times New Roman" w:hAnsi="Times New Roman" w:cs="Times New Roman"/>
          <w:color w:val="000000" w:themeColor="text1"/>
          <w:sz w:val="16"/>
          <w:szCs w:val="16"/>
        </w:rPr>
        <w:t>Artificial Intelligence</w:t>
      </w:r>
      <w:r w:rsidR="00CE66EA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="003474E7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powered assistant using OpenAI API to generate personalized workout and meal plans through structured prompt engineering based on user constraints (equipment, dietary preferences, environment).</w:t>
      </w:r>
    </w:p>
    <w:p w14:paraId="34AFB745" w14:textId="22E73329" w:rsidR="003474E7" w:rsidRPr="00D4709E" w:rsidRDefault="001E2307" w:rsidP="00CE66EA">
      <w:pPr>
        <w:pStyle w:val="ListParagraph"/>
        <w:widowControl w:val="0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>
        <w:rPr>
          <w:rFonts w:ascii="Times New Roman" w:hAnsi="Times New Roman" w:cs="Times New Roman"/>
          <w:color w:val="000000" w:themeColor="text1"/>
          <w:sz w:val="16"/>
          <w:szCs w:val="16"/>
        </w:rPr>
        <w:t>Created</w:t>
      </w:r>
      <w:r w:rsidRPr="007C0320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="003474E7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modular application pages including Feed, Tracking (Workouts &amp; Nutrition), </w:t>
      </w:r>
      <w:r w:rsidR="000C4F4B">
        <w:rPr>
          <w:rFonts w:ascii="Times New Roman" w:hAnsi="Times New Roman" w:cs="Times New Roman"/>
          <w:color w:val="000000" w:themeColor="text1"/>
          <w:sz w:val="16"/>
          <w:szCs w:val="16"/>
        </w:rPr>
        <w:t>Artificial Intelligence</w:t>
      </w:r>
      <w:r w:rsidR="003474E7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Assistant, and Profile pages with scalable data models and </w:t>
      </w:r>
      <w:r w:rsidR="00D4709E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role-based</w:t>
      </w:r>
      <w:r w:rsidR="003474E7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access control.</w:t>
      </w:r>
      <w:r w:rsidR="00C13602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br/>
      </w:r>
    </w:p>
    <w:p w14:paraId="0720E428" w14:textId="7C96D8A4" w:rsidR="003545FD" w:rsidRPr="00D4709E" w:rsidRDefault="003545FD" w:rsidP="00CE66EA">
      <w:pPr>
        <w:widowControl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hyperlink r:id="rId11" w:history="1">
        <w:r w:rsidRPr="00D4709E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16"/>
            <w:szCs w:val="16"/>
          </w:rPr>
          <w:t>Sliding Puzzle Web Game</w:t>
        </w:r>
      </w:hyperlink>
      <w:r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(HTML, CSS, JavaScript, PHP,</w:t>
      </w:r>
      <w:r w:rsidR="00723C5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</w:t>
      </w:r>
      <w:r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MySQL)</w:t>
      </w:r>
    </w:p>
    <w:p w14:paraId="13DD7FCA" w14:textId="566214DA" w:rsidR="003545FD" w:rsidRPr="00D4709E" w:rsidRDefault="003545FD" w:rsidP="00CE66EA">
      <w:pPr>
        <w:pStyle w:val="ListParagraph"/>
        <w:widowControl w:val="0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Developed a full</w:t>
      </w:r>
      <w:r w:rsidR="00CE66EA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stack sliding puzzle game with secure user authentication, session management, and persistent gameplay statistics.</w:t>
      </w:r>
    </w:p>
    <w:p w14:paraId="337C3722" w14:textId="77777777" w:rsidR="003545FD" w:rsidRPr="00D4709E" w:rsidRDefault="003545FD" w:rsidP="00CE66EA">
      <w:pPr>
        <w:pStyle w:val="ListParagraph"/>
        <w:widowControl w:val="0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Implemented account registration and login using PHP sessions, password hashing, and prepared SQL statements to ensure secure credential handling.</w:t>
      </w:r>
    </w:p>
    <w:p w14:paraId="3F5BE985" w14:textId="269B3023" w:rsidR="003545FD" w:rsidRPr="00D4709E" w:rsidRDefault="003545FD" w:rsidP="00CE66EA">
      <w:pPr>
        <w:pStyle w:val="ListParagraph"/>
        <w:widowControl w:val="0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Built dynamic JavaScript game logic supporting multiple difficulty levels, timers, move tracking, power</w:t>
      </w:r>
      <w:r w:rsidR="00CE66EA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ups, animations, and real</w:t>
      </w:r>
      <w:r w:rsidR="00CE66EA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time state updates.</w:t>
      </w:r>
    </w:p>
    <w:p w14:paraId="7198E16A" w14:textId="4F7704D2" w:rsidR="003474E7" w:rsidRPr="00D4709E" w:rsidRDefault="003474E7" w:rsidP="00CE66EA">
      <w:pPr>
        <w:pStyle w:val="ListParagraph"/>
        <w:widowControl w:val="0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Designed and integrated a MySQL database and analytics dashboard to track user performance metrics including completion time, moves, power</w:t>
      </w:r>
      <w:r w:rsidR="00CE66EA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up usage, achievements, and historical results</w:t>
      </w:r>
      <w:r w:rsidR="004F5AB6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.</w:t>
      </w:r>
    </w:p>
    <w:p w14:paraId="43890693" w14:textId="4FC8AE9D" w:rsidR="00E22821" w:rsidRPr="00D4709E" w:rsidRDefault="003545FD" w:rsidP="00CE66EA">
      <w:pPr>
        <w:pStyle w:val="ListParagraph"/>
        <w:widowControl w:val="0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Test</w:t>
      </w:r>
      <w:r w:rsidR="004F5AB6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e</w:t>
      </w: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d the application with 12 users and deployed it on a school</w:t>
      </w:r>
      <w:r w:rsidR="00CE66EA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hosted server, refining UI/UX and gameplay balance based on feedback.</w:t>
      </w:r>
      <w:r w:rsidR="00E22821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br/>
      </w:r>
    </w:p>
    <w:p w14:paraId="10AAAAA7" w14:textId="77777777" w:rsidR="00723C59" w:rsidRPr="005161C9" w:rsidRDefault="00723C59" w:rsidP="00723C59">
      <w:pPr>
        <w:widowControl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hyperlink r:id="rId12" w:history="1">
        <w:r w:rsidRPr="005161C9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16"/>
            <w:szCs w:val="16"/>
          </w:rPr>
          <w:t>Traffic Sign Image Recognition System</w:t>
        </w:r>
      </w:hyperlink>
      <w:r w:rsidRPr="005161C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(Python, </w:t>
      </w:r>
      <w:proofErr w:type="spellStart"/>
      <w:r w:rsidRPr="005161C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PyTorch</w:t>
      </w:r>
      <w:proofErr w:type="spellEnd"/>
      <w:r w:rsidRPr="005161C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, scikit-learn, OpenCV, Pandas, NumPy, </w:t>
      </w:r>
      <w:proofErr w:type="spellStart"/>
      <w:r w:rsidRPr="005161C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Torchvision</w:t>
      </w:r>
      <w:proofErr w:type="spellEnd"/>
      <w:r w:rsidRPr="005161C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, Matplotlib) </w:t>
      </w:r>
    </w:p>
    <w:p w14:paraId="7E618462" w14:textId="77777777" w:rsidR="00723C59" w:rsidRPr="005161C9" w:rsidRDefault="00723C59" w:rsidP="00723C59">
      <w:pPr>
        <w:pStyle w:val="ListParagraph"/>
        <w:widowControl w:val="0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5161C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Built an image recognition and classification models for </w:t>
      </w:r>
      <w:r w:rsidRPr="005161C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43</w:t>
      </w:r>
      <w:r w:rsidRPr="005161C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traffic sign classes using the </w:t>
      </w:r>
      <w:r w:rsidRPr="005161C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GTSRB</w:t>
      </w:r>
      <w:r w:rsidRPr="005161C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dataset, training, evaluating, and optimizing multiple machine learning models.</w:t>
      </w:r>
    </w:p>
    <w:p w14:paraId="7E209AE2" w14:textId="77777777" w:rsidR="00723C59" w:rsidRPr="005161C9" w:rsidRDefault="00723C59" w:rsidP="00723C59">
      <w:pPr>
        <w:pStyle w:val="ListParagraph"/>
        <w:widowControl w:val="0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5161C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Developed a </w:t>
      </w:r>
      <w:r w:rsidRPr="005161C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Neural Network</w:t>
      </w:r>
      <w:r w:rsidRPr="005161C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using </w:t>
      </w:r>
      <w:r w:rsidRPr="005161C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ResNet18</w:t>
      </w:r>
      <w:r w:rsidRPr="005161C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and </w:t>
      </w:r>
      <w:r w:rsidRPr="005161C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Transfer Learning</w:t>
      </w:r>
      <w:r w:rsidRPr="005161C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achieving up to a </w:t>
      </w:r>
      <w:r w:rsidRPr="005161C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94%</w:t>
      </w:r>
      <w:r w:rsidRPr="005161C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test accuracy through stage-based training, and fine tuning.</w:t>
      </w:r>
    </w:p>
    <w:p w14:paraId="43E2D6E6" w14:textId="77777777" w:rsidR="00723C59" w:rsidRPr="005161C9" w:rsidRDefault="00723C59" w:rsidP="00723C59">
      <w:pPr>
        <w:pStyle w:val="ListParagraph"/>
        <w:widowControl w:val="0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5161C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Implemented multiple baseline models including HOG + SVC, k-NN, and Random Forest models, and through hyperparameter tuning was able to improve model test accuracies from as low as </w:t>
      </w:r>
      <w:r w:rsidRPr="005161C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77%</w:t>
      </w:r>
      <w:r w:rsidRPr="005161C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to as high as </w:t>
      </w:r>
      <w:r w:rsidRPr="005161C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97%</w:t>
      </w:r>
      <w:r w:rsidRPr="005161C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improving overall model accuracies by </w:t>
      </w:r>
      <w:r w:rsidRPr="005161C9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10%-20%.</w:t>
      </w:r>
    </w:p>
    <w:p w14:paraId="705B06B3" w14:textId="77777777" w:rsidR="00723C59" w:rsidRPr="005161C9" w:rsidRDefault="00723C59" w:rsidP="00723C59">
      <w:pPr>
        <w:pStyle w:val="ListParagraph"/>
        <w:widowControl w:val="0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5161C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Evaluated models based statistical analysis using precision, recall, F1-score, and </w:t>
      </w:r>
      <w:proofErr w:type="spellStart"/>
      <w:r w:rsidRPr="005161C9">
        <w:rPr>
          <w:rFonts w:ascii="Times New Roman" w:hAnsi="Times New Roman" w:cs="Times New Roman"/>
          <w:color w:val="000000" w:themeColor="text1"/>
          <w:sz w:val="16"/>
          <w:szCs w:val="16"/>
        </w:rPr>
        <w:t>matplot</w:t>
      </w:r>
      <w:proofErr w:type="spellEnd"/>
      <w:r w:rsidRPr="005161C9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for confusion matrices visualization to analyze class level errors to better tailor optimizations and improve accuracies</w:t>
      </w:r>
    </w:p>
    <w:p w14:paraId="6F1CF65D" w14:textId="77777777" w:rsidR="00723C59" w:rsidRPr="005161C9" w:rsidRDefault="00723C59" w:rsidP="00723C59">
      <w:pPr>
        <w:pStyle w:val="ListParagraph"/>
        <w:widowControl w:val="0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5161C9">
        <w:rPr>
          <w:rFonts w:ascii="Times New Roman" w:hAnsi="Times New Roman" w:cs="Times New Roman"/>
          <w:color w:val="000000" w:themeColor="text1"/>
          <w:sz w:val="16"/>
          <w:szCs w:val="16"/>
        </w:rPr>
        <w:t>Engineered data preprocessing and augmentation pipelines, including normalization and standardization of the image features.</w:t>
      </w:r>
    </w:p>
    <w:p w14:paraId="62471865" w14:textId="77777777" w:rsidR="00F61AC9" w:rsidRPr="00D4709E" w:rsidRDefault="00F61AC9" w:rsidP="00CE66EA">
      <w:pPr>
        <w:widowControl w:val="0"/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54578420" w14:textId="6EC170E1" w:rsidR="00D4709E" w:rsidRPr="000C4F4B" w:rsidRDefault="003474E7" w:rsidP="000C4F4B">
      <w:pPr>
        <w:widowControl w:val="0"/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br/>
      </w:r>
      <w:r w:rsidR="00431DB6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TECHNICAL SKILLS</w:t>
      </w:r>
      <w:r w:rsidR="00503C75" w:rsidRPr="00D4709E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</w:t>
      </w:r>
    </w:p>
    <w:p w14:paraId="18596D4F" w14:textId="09DB40A9" w:rsidR="00503C75" w:rsidRPr="00D4709E" w:rsidRDefault="00E7619F" w:rsidP="00CE66EA">
      <w:pPr>
        <w:pStyle w:val="ListParagraph"/>
        <w:widowControl w:val="0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Programming Languages</w:t>
      </w:r>
      <w:r w:rsidR="00503C75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: Python, Java, JavaScript</w:t>
      </w:r>
      <w:r w:rsidR="003D1F68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, </w:t>
      </w:r>
      <w:r w:rsidR="00503C75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C++, C, C#, Dart, HTML, CSS, SQL</w:t>
      </w:r>
      <w:r w:rsidR="003D1F68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, PHP</w:t>
      </w:r>
      <w:r w:rsidR="00CE66EA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, YAML</w:t>
      </w:r>
    </w:p>
    <w:p w14:paraId="39C331DD" w14:textId="66AEF98A" w:rsidR="00503C75" w:rsidRPr="00D4709E" w:rsidRDefault="00503C75" w:rsidP="00CE66EA">
      <w:pPr>
        <w:pStyle w:val="ListParagraph"/>
        <w:widowControl w:val="0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Technologies: GitHub, Git, Emulators / Simulators</w:t>
      </w:r>
      <w:r w:rsidR="001D12E4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, Xcode</w:t>
      </w:r>
      <w:r w:rsidR="0038761A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, Microsoft Office, Google Suite, MySQL</w:t>
      </w:r>
      <w:r w:rsidR="00A61D0B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, DBeaver</w:t>
      </w:r>
      <w:r w:rsidR="00F56F95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, Firebase</w:t>
      </w:r>
      <w:r w:rsidR="003C19D7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, Linux, Unix, Command Line, Unit Testing, Data Structures, Algorithms, Flutter</w:t>
      </w:r>
    </w:p>
    <w:p w14:paraId="44466419" w14:textId="2080E01F" w:rsidR="00A27A01" w:rsidRPr="00D4709E" w:rsidRDefault="009C0D7B" w:rsidP="00CE66EA">
      <w:pPr>
        <w:pStyle w:val="ListParagraph"/>
        <w:widowControl w:val="0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Core</w:t>
      </w:r>
      <w:r w:rsidR="00503C75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Skills: Object</w:t>
      </w:r>
      <w:r w:rsidR="00CE66EA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="00503C75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Oriented Programming, Database Management, Full</w:t>
      </w:r>
      <w:r w:rsidR="00CE66EA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="00503C75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stack Development, App Development, Web Development, Debugging, Troubleshooting, Automation Scripting, UI/UX</w:t>
      </w:r>
      <w:r w:rsidR="003D1F68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, </w:t>
      </w:r>
      <w:r w:rsidR="00D4709E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Server-Side</w:t>
      </w:r>
      <w:r w:rsidR="003D1F68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="00E7619F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Programming</w:t>
      </w:r>
      <w:r w:rsidR="003D1F68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, </w:t>
      </w:r>
      <w:r w:rsidR="0038761A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Version Control, </w:t>
      </w:r>
      <w:r w:rsidR="001A5066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REST</w:t>
      </w:r>
      <w:r w:rsidR="00A61D0B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API</w:t>
      </w:r>
      <w:r w:rsidR="00FA11A5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s</w:t>
      </w:r>
      <w:r w:rsidR="00811A91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, AI API </w:t>
      </w:r>
      <w:r w:rsidR="001A5066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Integrations</w:t>
      </w:r>
      <w:r w:rsidR="00F56F95" w:rsidRPr="00D4709E">
        <w:rPr>
          <w:rFonts w:ascii="Times New Roman" w:hAnsi="Times New Roman" w:cs="Times New Roman"/>
          <w:color w:val="000000" w:themeColor="text1"/>
          <w:sz w:val="16"/>
          <w:szCs w:val="16"/>
        </w:rPr>
        <w:t>, Prompt Engineering, State Management, Authentication, Authorization, Mobile UI Architecture</w:t>
      </w:r>
    </w:p>
    <w:sectPr w:rsidR="00A27A01" w:rsidRPr="00D4709E" w:rsidSect="00DA6175">
      <w:footerReference w:type="default" r:id="rId13"/>
      <w:type w:val="continuous"/>
      <w:pgSz w:w="12240" w:h="15840"/>
      <w:pgMar w:top="720" w:right="720" w:bottom="720" w:left="72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C0350" w14:textId="77777777" w:rsidR="00175FDD" w:rsidRDefault="00175FDD">
      <w:pPr>
        <w:spacing w:after="0" w:line="240" w:lineRule="auto"/>
      </w:pPr>
      <w:r>
        <w:separator/>
      </w:r>
    </w:p>
  </w:endnote>
  <w:endnote w:type="continuationSeparator" w:id="0">
    <w:p w14:paraId="71A3C18C" w14:textId="77777777" w:rsidR="00175FDD" w:rsidRDefault="00175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23BB53" w14:textId="77777777" w:rsidR="00B65016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840D8" w14:textId="77777777" w:rsidR="00175FDD" w:rsidRDefault="00175FDD">
      <w:pPr>
        <w:spacing w:after="0" w:line="240" w:lineRule="auto"/>
      </w:pPr>
      <w:r>
        <w:separator/>
      </w:r>
    </w:p>
  </w:footnote>
  <w:footnote w:type="continuationSeparator" w:id="0">
    <w:p w14:paraId="332F3B63" w14:textId="77777777" w:rsidR="00175FDD" w:rsidRDefault="00175F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533B9"/>
    <w:multiLevelType w:val="hybridMultilevel"/>
    <w:tmpl w:val="0FE6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3F0405"/>
    <w:multiLevelType w:val="hybridMultilevel"/>
    <w:tmpl w:val="E304B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CC247C"/>
    <w:multiLevelType w:val="hybridMultilevel"/>
    <w:tmpl w:val="9FB2F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14FA8"/>
    <w:multiLevelType w:val="hybridMultilevel"/>
    <w:tmpl w:val="E0944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A89D58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273D7B"/>
    <w:multiLevelType w:val="hybridMultilevel"/>
    <w:tmpl w:val="BBBA6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6A72E83"/>
    <w:multiLevelType w:val="hybridMultilevel"/>
    <w:tmpl w:val="453ED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3D05CE"/>
    <w:multiLevelType w:val="hybridMultilevel"/>
    <w:tmpl w:val="BCA69DBA"/>
    <w:lvl w:ilvl="0" w:tplc="FFA02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533577"/>
    <w:multiLevelType w:val="hybridMultilevel"/>
    <w:tmpl w:val="C2CA4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BB11100"/>
    <w:multiLevelType w:val="hybridMultilevel"/>
    <w:tmpl w:val="ADA62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42349C"/>
    <w:multiLevelType w:val="hybridMultilevel"/>
    <w:tmpl w:val="1158A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BE41FE"/>
    <w:multiLevelType w:val="hybridMultilevel"/>
    <w:tmpl w:val="E7F2A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8F4AF1"/>
    <w:multiLevelType w:val="hybridMultilevel"/>
    <w:tmpl w:val="9E5CC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63292B"/>
    <w:multiLevelType w:val="hybridMultilevel"/>
    <w:tmpl w:val="35A0A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441417"/>
    <w:multiLevelType w:val="hybridMultilevel"/>
    <w:tmpl w:val="DAFC9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A5752E"/>
    <w:multiLevelType w:val="hybridMultilevel"/>
    <w:tmpl w:val="55425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4F0CEC"/>
    <w:multiLevelType w:val="hybridMultilevel"/>
    <w:tmpl w:val="10FE3A82"/>
    <w:lvl w:ilvl="0" w:tplc="FFA02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402706"/>
    <w:multiLevelType w:val="hybridMultilevel"/>
    <w:tmpl w:val="9362C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825E9F"/>
    <w:multiLevelType w:val="hybridMultilevel"/>
    <w:tmpl w:val="D8643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1B643F"/>
    <w:multiLevelType w:val="hybridMultilevel"/>
    <w:tmpl w:val="75F84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D32586F"/>
    <w:multiLevelType w:val="hybridMultilevel"/>
    <w:tmpl w:val="B7560B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DB51BED"/>
    <w:multiLevelType w:val="hybridMultilevel"/>
    <w:tmpl w:val="2EE69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477D68"/>
    <w:multiLevelType w:val="hybridMultilevel"/>
    <w:tmpl w:val="AE1AA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2377F95"/>
    <w:multiLevelType w:val="hybridMultilevel"/>
    <w:tmpl w:val="B732883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E65632">
      <w:start w:val="1"/>
      <w:numFmt w:val="bullet"/>
      <w:lvlText w:val="o"/>
      <w:lvlJc w:val="left"/>
      <w:pPr>
        <w:ind w:left="1800" w:hanging="108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7112ADE"/>
    <w:multiLevelType w:val="hybridMultilevel"/>
    <w:tmpl w:val="9F400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013DCB"/>
    <w:multiLevelType w:val="hybridMultilevel"/>
    <w:tmpl w:val="8D1AC372"/>
    <w:lvl w:ilvl="0" w:tplc="4FEC6BFE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76A482B"/>
    <w:multiLevelType w:val="hybridMultilevel"/>
    <w:tmpl w:val="C9CC5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5A0ED3"/>
    <w:multiLevelType w:val="hybridMultilevel"/>
    <w:tmpl w:val="DF568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E73C40"/>
    <w:multiLevelType w:val="hybridMultilevel"/>
    <w:tmpl w:val="55F87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593318"/>
    <w:multiLevelType w:val="hybridMultilevel"/>
    <w:tmpl w:val="F5D0CBD0"/>
    <w:lvl w:ilvl="0" w:tplc="FFA02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EC736B"/>
    <w:multiLevelType w:val="hybridMultilevel"/>
    <w:tmpl w:val="4BDE1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205171"/>
    <w:multiLevelType w:val="hybridMultilevel"/>
    <w:tmpl w:val="28EEC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B1475E"/>
    <w:multiLevelType w:val="hybridMultilevel"/>
    <w:tmpl w:val="344CD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9D0A03"/>
    <w:multiLevelType w:val="hybridMultilevel"/>
    <w:tmpl w:val="63ECB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94229A"/>
    <w:multiLevelType w:val="multilevel"/>
    <w:tmpl w:val="439E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CF010E"/>
    <w:multiLevelType w:val="hybridMultilevel"/>
    <w:tmpl w:val="53B85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D3230C"/>
    <w:multiLevelType w:val="hybridMultilevel"/>
    <w:tmpl w:val="8416D95A"/>
    <w:lvl w:ilvl="0" w:tplc="FFA02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A313DC"/>
    <w:multiLevelType w:val="hybridMultilevel"/>
    <w:tmpl w:val="1BC22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5642548">
    <w:abstractNumId w:val="9"/>
  </w:num>
  <w:num w:numId="2" w16cid:durableId="207648611">
    <w:abstractNumId w:val="7"/>
  </w:num>
  <w:num w:numId="3" w16cid:durableId="797605513">
    <w:abstractNumId w:val="6"/>
  </w:num>
  <w:num w:numId="4" w16cid:durableId="470828535">
    <w:abstractNumId w:val="5"/>
  </w:num>
  <w:num w:numId="5" w16cid:durableId="1016005211">
    <w:abstractNumId w:val="4"/>
  </w:num>
  <w:num w:numId="6" w16cid:durableId="872692430">
    <w:abstractNumId w:val="8"/>
  </w:num>
  <w:num w:numId="7" w16cid:durableId="140849404">
    <w:abstractNumId w:val="3"/>
  </w:num>
  <w:num w:numId="8" w16cid:durableId="186142575">
    <w:abstractNumId w:val="2"/>
  </w:num>
  <w:num w:numId="9" w16cid:durableId="2012635346">
    <w:abstractNumId w:val="1"/>
  </w:num>
  <w:num w:numId="10" w16cid:durableId="995962522">
    <w:abstractNumId w:val="0"/>
  </w:num>
  <w:num w:numId="11" w16cid:durableId="1331257018">
    <w:abstractNumId w:val="30"/>
  </w:num>
  <w:num w:numId="12" w16cid:durableId="1364788414">
    <w:abstractNumId w:val="24"/>
  </w:num>
  <w:num w:numId="13" w16cid:durableId="567155114">
    <w:abstractNumId w:val="29"/>
  </w:num>
  <w:num w:numId="14" w16cid:durableId="1749881709">
    <w:abstractNumId w:val="43"/>
  </w:num>
  <w:num w:numId="15" w16cid:durableId="1423377581">
    <w:abstractNumId w:val="15"/>
  </w:num>
  <w:num w:numId="16" w16cid:durableId="1358970398">
    <w:abstractNumId w:val="33"/>
  </w:num>
  <w:num w:numId="17" w16cid:durableId="1300722175">
    <w:abstractNumId w:val="16"/>
  </w:num>
  <w:num w:numId="18" w16cid:durableId="578487762">
    <w:abstractNumId w:val="45"/>
  </w:num>
  <w:num w:numId="19" w16cid:durableId="1646550044">
    <w:abstractNumId w:val="38"/>
  </w:num>
  <w:num w:numId="20" w16cid:durableId="1319578385">
    <w:abstractNumId w:val="27"/>
  </w:num>
  <w:num w:numId="21" w16cid:durableId="1994525976">
    <w:abstractNumId w:val="25"/>
  </w:num>
  <w:num w:numId="22" w16cid:durableId="1309475890">
    <w:abstractNumId w:val="42"/>
  </w:num>
  <w:num w:numId="23" w16cid:durableId="1963268176">
    <w:abstractNumId w:val="39"/>
  </w:num>
  <w:num w:numId="24" w16cid:durableId="450174602">
    <w:abstractNumId w:val="28"/>
  </w:num>
  <w:num w:numId="25" w16cid:durableId="460075657">
    <w:abstractNumId w:val="10"/>
  </w:num>
  <w:num w:numId="26" w16cid:durableId="58334245">
    <w:abstractNumId w:val="44"/>
  </w:num>
  <w:num w:numId="27" w16cid:durableId="1670055102">
    <w:abstractNumId w:val="34"/>
  </w:num>
  <w:num w:numId="28" w16cid:durableId="1124428273">
    <w:abstractNumId w:val="14"/>
  </w:num>
  <w:num w:numId="29" w16cid:durableId="336201184">
    <w:abstractNumId w:val="20"/>
  </w:num>
  <w:num w:numId="30" w16cid:durableId="444806964">
    <w:abstractNumId w:val="41"/>
  </w:num>
  <w:num w:numId="31" w16cid:durableId="2131314946">
    <w:abstractNumId w:val="17"/>
  </w:num>
  <w:num w:numId="32" w16cid:durableId="1440418471">
    <w:abstractNumId w:val="32"/>
  </w:num>
  <w:num w:numId="33" w16cid:durableId="1533037489">
    <w:abstractNumId w:val="19"/>
  </w:num>
  <w:num w:numId="34" w16cid:durableId="70544097">
    <w:abstractNumId w:val="46"/>
  </w:num>
  <w:num w:numId="35" w16cid:durableId="1269698060">
    <w:abstractNumId w:val="21"/>
  </w:num>
  <w:num w:numId="36" w16cid:durableId="1609892564">
    <w:abstractNumId w:val="22"/>
  </w:num>
  <w:num w:numId="37" w16cid:durableId="1786583052">
    <w:abstractNumId w:val="23"/>
  </w:num>
  <w:num w:numId="38" w16cid:durableId="456415175">
    <w:abstractNumId w:val="31"/>
  </w:num>
  <w:num w:numId="39" w16cid:durableId="582449789">
    <w:abstractNumId w:val="35"/>
  </w:num>
  <w:num w:numId="40" w16cid:durableId="822619027">
    <w:abstractNumId w:val="40"/>
  </w:num>
  <w:num w:numId="41" w16cid:durableId="1210730073">
    <w:abstractNumId w:val="13"/>
  </w:num>
  <w:num w:numId="42" w16cid:durableId="1062942012">
    <w:abstractNumId w:val="11"/>
  </w:num>
  <w:num w:numId="43" w16cid:durableId="1499006696">
    <w:abstractNumId w:val="18"/>
  </w:num>
  <w:num w:numId="44" w16cid:durableId="272902868">
    <w:abstractNumId w:val="26"/>
  </w:num>
  <w:num w:numId="45" w16cid:durableId="1847212079">
    <w:abstractNumId w:val="12"/>
  </w:num>
  <w:num w:numId="46" w16cid:durableId="938634799">
    <w:abstractNumId w:val="37"/>
  </w:num>
  <w:num w:numId="47" w16cid:durableId="31753928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546"/>
    <w:rsid w:val="00005D70"/>
    <w:rsid w:val="00014019"/>
    <w:rsid w:val="00023E63"/>
    <w:rsid w:val="00067C3C"/>
    <w:rsid w:val="000818E7"/>
    <w:rsid w:val="00081934"/>
    <w:rsid w:val="00083638"/>
    <w:rsid w:val="000843A5"/>
    <w:rsid w:val="000C4F4B"/>
    <w:rsid w:val="00156CFE"/>
    <w:rsid w:val="001714A9"/>
    <w:rsid w:val="00175FDD"/>
    <w:rsid w:val="0018395A"/>
    <w:rsid w:val="00195B3B"/>
    <w:rsid w:val="00196A33"/>
    <w:rsid w:val="001A4C94"/>
    <w:rsid w:val="001A5066"/>
    <w:rsid w:val="001A770E"/>
    <w:rsid w:val="001B56CB"/>
    <w:rsid w:val="001D12E4"/>
    <w:rsid w:val="001E2307"/>
    <w:rsid w:val="001F7B2D"/>
    <w:rsid w:val="00210815"/>
    <w:rsid w:val="00280693"/>
    <w:rsid w:val="0029282F"/>
    <w:rsid w:val="002B7A10"/>
    <w:rsid w:val="002B7ED1"/>
    <w:rsid w:val="002F0CA4"/>
    <w:rsid w:val="00303B83"/>
    <w:rsid w:val="003145D0"/>
    <w:rsid w:val="00331D0F"/>
    <w:rsid w:val="00346293"/>
    <w:rsid w:val="003474E7"/>
    <w:rsid w:val="003545FD"/>
    <w:rsid w:val="0035721A"/>
    <w:rsid w:val="00360085"/>
    <w:rsid w:val="00376BC2"/>
    <w:rsid w:val="003810B5"/>
    <w:rsid w:val="00384B56"/>
    <w:rsid w:val="00384DB2"/>
    <w:rsid w:val="00386F91"/>
    <w:rsid w:val="0038761A"/>
    <w:rsid w:val="003B16D8"/>
    <w:rsid w:val="003C19D7"/>
    <w:rsid w:val="003D1F68"/>
    <w:rsid w:val="0041055F"/>
    <w:rsid w:val="004230A0"/>
    <w:rsid w:val="00431DB6"/>
    <w:rsid w:val="00466E5B"/>
    <w:rsid w:val="00475876"/>
    <w:rsid w:val="0047760E"/>
    <w:rsid w:val="00481531"/>
    <w:rsid w:val="00495AE7"/>
    <w:rsid w:val="004B40F8"/>
    <w:rsid w:val="004E35CC"/>
    <w:rsid w:val="004E6DD0"/>
    <w:rsid w:val="004F5AB6"/>
    <w:rsid w:val="00503C75"/>
    <w:rsid w:val="005045DC"/>
    <w:rsid w:val="005063FE"/>
    <w:rsid w:val="00513A1F"/>
    <w:rsid w:val="005228AF"/>
    <w:rsid w:val="005261ED"/>
    <w:rsid w:val="00530118"/>
    <w:rsid w:val="005466A4"/>
    <w:rsid w:val="0055740B"/>
    <w:rsid w:val="00561F61"/>
    <w:rsid w:val="005733A6"/>
    <w:rsid w:val="005C52DE"/>
    <w:rsid w:val="005D3711"/>
    <w:rsid w:val="005E3BF0"/>
    <w:rsid w:val="006018D8"/>
    <w:rsid w:val="0062268E"/>
    <w:rsid w:val="00627138"/>
    <w:rsid w:val="006434A9"/>
    <w:rsid w:val="0068121D"/>
    <w:rsid w:val="00681AAA"/>
    <w:rsid w:val="00683EB9"/>
    <w:rsid w:val="006C0546"/>
    <w:rsid w:val="006C3242"/>
    <w:rsid w:val="006E6EE2"/>
    <w:rsid w:val="00700418"/>
    <w:rsid w:val="00702E0C"/>
    <w:rsid w:val="0070368F"/>
    <w:rsid w:val="00710C46"/>
    <w:rsid w:val="00723C59"/>
    <w:rsid w:val="007316EB"/>
    <w:rsid w:val="0074386B"/>
    <w:rsid w:val="00745267"/>
    <w:rsid w:val="007466B3"/>
    <w:rsid w:val="00760AC4"/>
    <w:rsid w:val="00787ADD"/>
    <w:rsid w:val="007949E2"/>
    <w:rsid w:val="007A4A3D"/>
    <w:rsid w:val="007A4E7A"/>
    <w:rsid w:val="007B2314"/>
    <w:rsid w:val="007B5662"/>
    <w:rsid w:val="007C4FF2"/>
    <w:rsid w:val="007E2E22"/>
    <w:rsid w:val="007F4E4E"/>
    <w:rsid w:val="00811A91"/>
    <w:rsid w:val="008174A5"/>
    <w:rsid w:val="00832680"/>
    <w:rsid w:val="008403CC"/>
    <w:rsid w:val="008444F9"/>
    <w:rsid w:val="008472A8"/>
    <w:rsid w:val="00857AFC"/>
    <w:rsid w:val="00895A92"/>
    <w:rsid w:val="008B11D6"/>
    <w:rsid w:val="008D588E"/>
    <w:rsid w:val="008D608F"/>
    <w:rsid w:val="009615C3"/>
    <w:rsid w:val="0097138B"/>
    <w:rsid w:val="00991C10"/>
    <w:rsid w:val="009B13DC"/>
    <w:rsid w:val="009B16FE"/>
    <w:rsid w:val="009B20B6"/>
    <w:rsid w:val="009C0D7B"/>
    <w:rsid w:val="009D4B6F"/>
    <w:rsid w:val="009E4F33"/>
    <w:rsid w:val="009F49DC"/>
    <w:rsid w:val="00A06547"/>
    <w:rsid w:val="00A11581"/>
    <w:rsid w:val="00A27A01"/>
    <w:rsid w:val="00A306F2"/>
    <w:rsid w:val="00A31669"/>
    <w:rsid w:val="00A4282C"/>
    <w:rsid w:val="00A61D0B"/>
    <w:rsid w:val="00A82DEC"/>
    <w:rsid w:val="00A85F60"/>
    <w:rsid w:val="00A97147"/>
    <w:rsid w:val="00A97535"/>
    <w:rsid w:val="00AB5D25"/>
    <w:rsid w:val="00AD2F46"/>
    <w:rsid w:val="00AD6E17"/>
    <w:rsid w:val="00AF52D0"/>
    <w:rsid w:val="00B0158F"/>
    <w:rsid w:val="00B53F81"/>
    <w:rsid w:val="00B55F6E"/>
    <w:rsid w:val="00B57C0A"/>
    <w:rsid w:val="00B65016"/>
    <w:rsid w:val="00B82752"/>
    <w:rsid w:val="00B82766"/>
    <w:rsid w:val="00BA3C16"/>
    <w:rsid w:val="00BB7092"/>
    <w:rsid w:val="00BD4072"/>
    <w:rsid w:val="00BD6E92"/>
    <w:rsid w:val="00BF7E10"/>
    <w:rsid w:val="00C10D91"/>
    <w:rsid w:val="00C13602"/>
    <w:rsid w:val="00C37456"/>
    <w:rsid w:val="00C459D5"/>
    <w:rsid w:val="00C5289C"/>
    <w:rsid w:val="00C67EEF"/>
    <w:rsid w:val="00C73318"/>
    <w:rsid w:val="00C768A9"/>
    <w:rsid w:val="00C8604A"/>
    <w:rsid w:val="00CE66EA"/>
    <w:rsid w:val="00CF0FD8"/>
    <w:rsid w:val="00D204B7"/>
    <w:rsid w:val="00D4709E"/>
    <w:rsid w:val="00D53A93"/>
    <w:rsid w:val="00D65F12"/>
    <w:rsid w:val="00D662AF"/>
    <w:rsid w:val="00D80570"/>
    <w:rsid w:val="00D823BE"/>
    <w:rsid w:val="00D85880"/>
    <w:rsid w:val="00D90E40"/>
    <w:rsid w:val="00D9100E"/>
    <w:rsid w:val="00DA6175"/>
    <w:rsid w:val="00DB0A39"/>
    <w:rsid w:val="00DB1F7D"/>
    <w:rsid w:val="00DC0C69"/>
    <w:rsid w:val="00DC3CB7"/>
    <w:rsid w:val="00DC6C51"/>
    <w:rsid w:val="00DF4520"/>
    <w:rsid w:val="00E1729C"/>
    <w:rsid w:val="00E22821"/>
    <w:rsid w:val="00E23CD7"/>
    <w:rsid w:val="00E307F0"/>
    <w:rsid w:val="00E367EF"/>
    <w:rsid w:val="00E4603F"/>
    <w:rsid w:val="00E629A2"/>
    <w:rsid w:val="00E6382F"/>
    <w:rsid w:val="00E7619F"/>
    <w:rsid w:val="00E77203"/>
    <w:rsid w:val="00E82D4A"/>
    <w:rsid w:val="00EA071C"/>
    <w:rsid w:val="00EA103A"/>
    <w:rsid w:val="00EB300D"/>
    <w:rsid w:val="00ED0B4F"/>
    <w:rsid w:val="00EF2609"/>
    <w:rsid w:val="00F03C4D"/>
    <w:rsid w:val="00F21842"/>
    <w:rsid w:val="00F33DFB"/>
    <w:rsid w:val="00F56F95"/>
    <w:rsid w:val="00F61AC9"/>
    <w:rsid w:val="00F77AA3"/>
    <w:rsid w:val="00F80199"/>
    <w:rsid w:val="00FA11A5"/>
    <w:rsid w:val="00FD17E5"/>
    <w:rsid w:val="00FE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FF9E9"/>
  <w15:chartTrackingRefBased/>
  <w15:docId w15:val="{0B83FE69-EB37-E04B-A6A5-E008125EF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ContactInfo">
    <w:name w:val="Contact Info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unhideWhenUsed/>
    <w:qFormat/>
    <w:pPr>
      <w:ind w:left="216" w:hanging="216"/>
      <w:contextualSpacing/>
    </w:pPr>
  </w:style>
  <w:style w:type="paragraph" w:customStyle="1" w:styleId="Name">
    <w:name w:val="Name"/>
    <w:basedOn w:val="Normal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styleId="Hyperlink">
    <w:name w:val="Hyperlink"/>
    <w:basedOn w:val="DefaultParagraphFont"/>
    <w:uiPriority w:val="99"/>
    <w:unhideWhenUsed/>
    <w:rsid w:val="006C0546"/>
    <w:rPr>
      <w:color w:val="3D859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05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0546"/>
    <w:rPr>
      <w:color w:val="A65E8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7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8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3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9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9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1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9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8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2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8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2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9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0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5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5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1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8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3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shjt05@gmail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Mdiallo00/Traffic-Signs-Recogniti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JashThakkar/Sliding-Puzzle-Web-Game-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linkedin.com/in/jashj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JashThakkar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ashthakkar/Library/Containers/com.microsoft.Word/Data/Library/Application%20Support/Microsoft/Office/16.0/DTS/en-US%7bAE2E48F2-F5FC-2640-AAB5-DEC72399DBD0%7d/%7bD21FBFEF-43E1-2E48-9786-0561FD68D065%7dtf10002079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EF10F9-F496-0443-B883-8E97A1859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{D21FBFEF-43E1-2E48-9786-0561FD68D065}tf10002079.dotx</Template>
  <TotalTime>4</TotalTime>
  <Pages>1</Pages>
  <Words>926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Jash Thakkar</cp:lastModifiedBy>
  <cp:revision>5</cp:revision>
  <cp:lastPrinted>2024-08-11T02:08:00Z</cp:lastPrinted>
  <dcterms:created xsi:type="dcterms:W3CDTF">2026-04-27T16:51:00Z</dcterms:created>
  <dcterms:modified xsi:type="dcterms:W3CDTF">2026-05-05T22:10:00Z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TF10002038</vt:lpwstr>
  </property>
</Properties>
</file>