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DF81" w14:textId="33B64819" w:rsidR="00C8604A" w:rsidRPr="00AC0252" w:rsidRDefault="004B40F8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AC0252">
        <w:rPr>
          <w:rFonts w:ascii="Times New Roman" w:hAnsi="Times New Roman" w:cs="Times New Roman"/>
          <w:color w:val="000000" w:themeColor="text1"/>
          <w:sz w:val="18"/>
          <w:szCs w:val="18"/>
        </w:rPr>
        <w:t>JASH THAKKAR</w:t>
      </w:r>
    </w:p>
    <w:p w14:paraId="78BF2BDA" w14:textId="232B81EA" w:rsidR="00AD2F46" w:rsidRPr="00AC0252" w:rsidRDefault="004B40F8" w:rsidP="00CE66EA">
      <w:pPr>
        <w:widowControl w:val="0"/>
        <w:spacing w:after="0" w:line="240" w:lineRule="auto"/>
        <w:rPr>
          <w:rStyle w:val="Hyperlink"/>
          <w:rFonts w:ascii="Times New Roman" w:hAnsi="Times New Roman" w:cs="Times New Roman"/>
          <w:bCs/>
          <w:color w:val="000000" w:themeColor="text1"/>
          <w:sz w:val="18"/>
          <w:szCs w:val="18"/>
          <w:u w:val="none"/>
        </w:rPr>
      </w:pPr>
      <w:r w:rsidRPr="00AC0252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30024 SUWANEE, GA | 6786970364 | </w:t>
      </w:r>
      <w:hyperlink r:id="rId8" w:history="1">
        <w:r w:rsidRPr="00AC0252">
          <w:rPr>
            <w:rStyle w:val="Hyperlink"/>
            <w:rFonts w:ascii="Times New Roman" w:hAnsi="Times New Roman" w:cs="Times New Roman"/>
            <w:bCs/>
            <w:color w:val="000000" w:themeColor="text1"/>
            <w:sz w:val="18"/>
            <w:szCs w:val="18"/>
          </w:rPr>
          <w:t>JASHJT05@GMAIL.COM</w:t>
        </w:r>
      </w:hyperlink>
      <w:r w:rsidRPr="00AC0252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| </w:t>
      </w:r>
      <w:hyperlink r:id="rId9" w:history="1">
        <w:r w:rsidRPr="00AC0252">
          <w:rPr>
            <w:rStyle w:val="Hyperlink"/>
            <w:rFonts w:ascii="Times New Roman" w:hAnsi="Times New Roman" w:cs="Times New Roman"/>
            <w:bCs/>
            <w:color w:val="000000" w:themeColor="text1"/>
            <w:sz w:val="18"/>
            <w:szCs w:val="18"/>
          </w:rPr>
          <w:t>GITHUB.COM/JASHTHAKKAR</w:t>
        </w:r>
      </w:hyperlink>
      <w:r w:rsidRPr="00AC0252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| </w:t>
      </w:r>
      <w:hyperlink r:id="rId10" w:history="1">
        <w:r w:rsidRPr="00AC0252">
          <w:rPr>
            <w:rStyle w:val="Hyperlink"/>
            <w:rFonts w:ascii="Times New Roman" w:hAnsi="Times New Roman" w:cs="Times New Roman"/>
            <w:bCs/>
            <w:color w:val="000000" w:themeColor="text1"/>
            <w:sz w:val="18"/>
            <w:szCs w:val="18"/>
          </w:rPr>
          <w:t>LINKEDIN.COM/IN/JASHJT</w:t>
        </w:r>
      </w:hyperlink>
    </w:p>
    <w:p w14:paraId="4374A36C" w14:textId="77777777" w:rsidR="00C13602" w:rsidRPr="00C50749" w:rsidRDefault="00C13602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8A2C582" w14:textId="081DE267" w:rsidR="00503C75" w:rsidRPr="00C50749" w:rsidRDefault="00431DB6" w:rsidP="00CE66EA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EDUCATION</w:t>
      </w:r>
      <w:r w:rsidR="0070368F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</w:p>
    <w:p w14:paraId="1ADAE7E4" w14:textId="38282ED4" w:rsidR="00787ADD" w:rsidRPr="00C50749" w:rsidRDefault="00CE66EA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r w:rsidR="005733A6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Georgia State University – Atlanta, GA</w:t>
      </w:r>
      <w:r w:rsidR="00C13602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r w:rsidR="005733A6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Bachelor of Science in Computer Science | </w:t>
      </w:r>
      <w:r w:rsidR="00480AB9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May</w:t>
      </w:r>
      <w:r w:rsidR="005733A6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2026</w:t>
      </w:r>
      <w:r w:rsidR="00360085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 w:rsidR="00A4411D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| GPA: 3.5 / 4.0</w:t>
      </w:r>
    </w:p>
    <w:p w14:paraId="579DE4A5" w14:textId="6D448056" w:rsidR="00C13602" w:rsidRPr="00C50749" w:rsidRDefault="005733A6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Relevant Coursework: Data Structures, </w:t>
      </w:r>
      <w:r w:rsidR="00B7763E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Data Science,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Algorithms, Systems Programming, Operating Systems, Software Engineering</w:t>
      </w:r>
      <w:r w:rsidR="00A61D0B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, Software Development</w:t>
      </w:r>
      <w:r w:rsidR="00E405B6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,</w:t>
      </w:r>
      <w:r w:rsidR="00B7763E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E405B6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Fundamentals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770B00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Calculus I and II, Linear Algebra, Statistics,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Mobile Development, Web Programming, Cybersecurity Fundamentals</w:t>
      </w:r>
    </w:p>
    <w:p w14:paraId="4CBE3817" w14:textId="77777777" w:rsidR="00A4411D" w:rsidRPr="00C50749" w:rsidRDefault="00A4411D" w:rsidP="00A4411D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</w:p>
    <w:p w14:paraId="4F2AA192" w14:textId="7406E93C" w:rsidR="00A4411D" w:rsidRPr="00C50749" w:rsidRDefault="00A4411D" w:rsidP="00A4411D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PL-300 Microsoft Certificate: Power BI Data Analyst Associate | In progress</w:t>
      </w:r>
    </w:p>
    <w:p w14:paraId="49D676B1" w14:textId="77777777" w:rsidR="00A4411D" w:rsidRPr="00C50749" w:rsidRDefault="00A4411D" w:rsidP="00A4411D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</w:p>
    <w:p w14:paraId="36CAD034" w14:textId="6382CE56" w:rsidR="00E7619F" w:rsidRPr="00C50749" w:rsidRDefault="00E7619F" w:rsidP="00CE66EA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WORK EXPERIENCE</w:t>
      </w:r>
    </w:p>
    <w:p w14:paraId="3AB0663A" w14:textId="77777777" w:rsidR="00787ADD" w:rsidRPr="00C50749" w:rsidRDefault="00787ADD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F8EE5D6" w14:textId="13D41E18" w:rsidR="00787ADD" w:rsidRPr="00C50749" w:rsidRDefault="00787ADD" w:rsidP="00CE66EA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Freelance</w:t>
      </w:r>
    </w:p>
    <w:p w14:paraId="6A63A98A" w14:textId="7B6F5BD9" w:rsidR="00787ADD" w:rsidRPr="00C50749" w:rsidRDefault="00787ADD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Software Engineer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</w:t>
      </w:r>
      <w:r w:rsidR="00D204B7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Georgia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June 2024 – Present</w:t>
      </w:r>
    </w:p>
    <w:p w14:paraId="5FBD9056" w14:textId="6CBABCDC" w:rsidR="00787ADD" w:rsidRPr="00C50749" w:rsidRDefault="00787ADD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Developed </w:t>
      </w:r>
      <w:r w:rsidR="008174A5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6</w:t>
      </w:r>
      <w:r w:rsidR="0055740B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+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 w:rsidR="00702E0C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full stack </w:t>
      </w:r>
      <w:r w:rsidR="0055740B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web applications</w:t>
      </w:r>
      <w:r w:rsidR="00702E0C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for local businesses using </w:t>
      </w:r>
      <w:r w:rsidR="00702E0C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HTML, CSS, </w:t>
      </w:r>
      <w:r w:rsidR="00D204B7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JavaScript</w:t>
      </w:r>
      <w:r w:rsidR="00702E0C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, PHP, and SQL</w:t>
      </w:r>
      <w:r w:rsidR="00702E0C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delivering scalable, user</w:t>
      </w:r>
      <w:r w:rsidR="000C4F4B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-</w:t>
      </w:r>
      <w:r w:rsidR="00702E0C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friendly, and production ready software.</w:t>
      </w:r>
    </w:p>
    <w:p w14:paraId="2D24E87C" w14:textId="560F455E" w:rsidR="00702E0C" w:rsidRPr="00C50749" w:rsidRDefault="00702E0C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Deployed websites to production, </w:t>
      </w:r>
      <w:r w:rsidR="00D4709E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using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Vercel</w:t>
      </w:r>
      <w:r w:rsidR="00D204B7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 w:rsidR="00D204B7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hosting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D204B7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MySQL</w:t>
      </w:r>
      <w:r w:rsidR="00D204B7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D4709E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for </w:t>
      </w:r>
      <w:r w:rsidR="00D204B7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database configuration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D204B7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Git</w:t>
      </w:r>
      <w:r w:rsidR="00D204B7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based version control,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and domain </w:t>
      </w:r>
      <w:r w:rsidR="00D204B7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setup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.</w:t>
      </w:r>
    </w:p>
    <w:p w14:paraId="3E74F72A" w14:textId="3B70F8D2" w:rsidR="00D204B7" w:rsidRPr="00C50749" w:rsidRDefault="00D204B7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Improved product usability</w:t>
      </w:r>
      <w:r w:rsidR="00D4709E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accessibility, and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performance, directly contributing to an average </w:t>
      </w:r>
      <w:r w:rsidR="00D4709E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of </w:t>
      </w:r>
      <w:r w:rsidR="00D4709E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20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%</w:t>
      </w:r>
      <w:r w:rsidR="00D4709E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increase in user engagement through client projects.</w:t>
      </w:r>
    </w:p>
    <w:p w14:paraId="031BB01D" w14:textId="56F6D1D4" w:rsidR="000C4F4B" w:rsidRPr="00C50749" w:rsidRDefault="000C4F4B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Gathered requirements through conversations with clients and translated business needs to technical solutions demonstrating strong communication and product thinking skills.</w:t>
      </w:r>
    </w:p>
    <w:p w14:paraId="5CCDA1A0" w14:textId="4D66CE10" w:rsidR="00D4709E" w:rsidRPr="00C50749" w:rsidRDefault="00D204B7" w:rsidP="00D4709E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Implemented authentication systems, including flows for logging in and creating accounts, password hashing, session management, and input validation </w:t>
      </w:r>
      <w:r w:rsidR="00D4709E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to prevent security risks.</w:t>
      </w:r>
    </w:p>
    <w:p w14:paraId="32A7D387" w14:textId="1C4EA14E" w:rsidR="00E22821" w:rsidRPr="00C50749" w:rsidRDefault="00C13602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  <w:r w:rsidR="006C0546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Select Management Resources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  <w:r w:rsidR="00E22821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Software Engineer Intern</w:t>
      </w:r>
      <w:r w:rsidR="00E22821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Alpharetta, Georgia | January 2023 – July 2023 </w:t>
      </w:r>
    </w:p>
    <w:p w14:paraId="758C033E" w14:textId="51413DDB" w:rsidR="00E22821" w:rsidRPr="00C50749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Developed 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Python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and 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JavaScript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scripts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to streamline troubleshooting workflows, reduce repetitive operational tasks, and improve incident response efficiency. </w:t>
      </w:r>
    </w:p>
    <w:p w14:paraId="17654628" w14:textId="5D07AF9E" w:rsidR="00E22821" w:rsidRPr="00C50749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Designed and maintained structured technical documentation, system guides, and process workflows, improving onboarding efficiency by 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20%. </w:t>
      </w:r>
    </w:p>
    <w:p w14:paraId="2B915F3E" w14:textId="1011CFC7" w:rsidR="00E22821" w:rsidRPr="00C50749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Investigated application, system, and network issues through log analysis, ticket data review, and root</w:t>
      </w:r>
      <w:r w:rsidR="00CE66EA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cause analysis, contributing to a 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25%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reduction in recurring incidents. </w:t>
      </w:r>
    </w:p>
    <w:p w14:paraId="74629381" w14:textId="02FF8B45" w:rsidR="00E22821" w:rsidRPr="00C50749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Collaborated with infrastructure and operations teams to identify system reliability gaps and implement tooling and process improvements. </w:t>
      </w:r>
    </w:p>
    <w:p w14:paraId="04C1A5F7" w14:textId="189D2050" w:rsidR="00E22821" w:rsidRPr="00C50749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Debugged and resolved complex software and system issues using structured problem</w:t>
      </w:r>
      <w:r w:rsidR="00CE66EA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solving, </w:t>
      </w:r>
      <w:r w:rsidR="00CE66EA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scripting-based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validation, and logical decomposition. </w:t>
      </w:r>
    </w:p>
    <w:p w14:paraId="00614753" w14:textId="5AE9BE18" w:rsidR="00EA071C" w:rsidRPr="00C50749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Produced internal </w:t>
      </w:r>
      <w:r w:rsidR="005A01D7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data driven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reports and dashboards to track issue trends and performance metrics, enabling data</w:t>
      </w:r>
      <w:r w:rsidR="00CE66EA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driven operational decisions.</w:t>
      </w:r>
      <w:r w:rsidR="00EA071C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</w:p>
    <w:p w14:paraId="34AFB745" w14:textId="6CE0BEFE" w:rsidR="003474E7" w:rsidRPr="00C50749" w:rsidRDefault="00431DB6" w:rsidP="00CC233B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PROJECTS</w:t>
      </w:r>
    </w:p>
    <w:p w14:paraId="7CDA60B2" w14:textId="77777777" w:rsidR="006A615C" w:rsidRDefault="006A615C" w:rsidP="00CE66EA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</w:p>
    <w:p w14:paraId="4D668E7F" w14:textId="2F15C94B" w:rsidR="004004AE" w:rsidRPr="00C50749" w:rsidRDefault="000174CF" w:rsidP="004004AE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hyperlink r:id="rId11" w:history="1">
        <w:r w:rsidR="004004AE" w:rsidRPr="000174CF">
          <w:rPr>
            <w:rStyle w:val="Hyperlink"/>
            <w:rFonts w:ascii="Times New Roman" w:hAnsi="Times New Roman" w:cs="Times New Roman"/>
            <w:b/>
            <w:bCs/>
            <w:sz w:val="16"/>
            <w:szCs w:val="16"/>
          </w:rPr>
          <w:t xml:space="preserve">IT </w:t>
        </w:r>
        <w:r w:rsidR="004004AE" w:rsidRPr="000174CF">
          <w:rPr>
            <w:rStyle w:val="Hyperlink"/>
            <w:rFonts w:ascii="Times New Roman" w:hAnsi="Times New Roman" w:cs="Times New Roman"/>
            <w:b/>
            <w:bCs/>
            <w:sz w:val="16"/>
            <w:szCs w:val="16"/>
          </w:rPr>
          <w:t>Ticket</w:t>
        </w:r>
        <w:r w:rsidR="004004AE" w:rsidRPr="000174CF">
          <w:rPr>
            <w:rStyle w:val="Hyperlink"/>
            <w:rFonts w:ascii="Times New Roman" w:hAnsi="Times New Roman" w:cs="Times New Roman"/>
            <w:b/>
            <w:bCs/>
            <w:sz w:val="16"/>
            <w:szCs w:val="16"/>
          </w:rPr>
          <w:t xml:space="preserve"> Analytics</w:t>
        </w:r>
      </w:hyperlink>
      <w:r w:rsidR="004004A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(Python, SQL, PostgreSQL, Power BI, Excel, Pandas, Faker, SQLAlchemy, DAX, pgAdmin)</w:t>
      </w:r>
    </w:p>
    <w:p w14:paraId="72756E3B" w14:textId="18378095" w:rsidR="004004AE" w:rsidRPr="00C50749" w:rsidRDefault="004004AE" w:rsidP="004004AE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Built an end-to-end IT ticket analytics platform using </w:t>
      </w:r>
      <w:r w:rsidRPr="00B9673A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Python, PostgreSQL, SQL, Excel, and Power BI</w:t>
      </w:r>
      <w:r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to simulate enterprise operational ticket reporting workflows, through synthetic data generation, relational database modeling, analytical querying, automated reporting, and dashboard visualizations.</w:t>
      </w:r>
    </w:p>
    <w:p w14:paraId="52ADFBC2" w14:textId="677CA4AF" w:rsidR="004004AE" w:rsidRDefault="004004AE" w:rsidP="004004AE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Developed and queried a PostgreSQL relational database containing </w:t>
      </w:r>
      <w:r w:rsidRPr="00B9673A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10,000+</w:t>
      </w:r>
      <w:r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synthetic tickets using advanced SQL techniques including joins, aggregations, filtering, KPI calculations, indexing, constraints, and reusable reporting views for SLA compliance, backlog aging, team performance, and impact analysis.</w:t>
      </w:r>
    </w:p>
    <w:p w14:paraId="6C610202" w14:textId="1DF9AF45" w:rsidR="004004AE" w:rsidRDefault="004004AE" w:rsidP="00CE66EA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>Built automation pipelines using python</w:t>
      </w:r>
      <w:r w:rsidR="00B9673A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including libraries like </w:t>
      </w:r>
      <w:r w:rsidR="00B9673A" w:rsidRPr="00B9673A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pandas, Faker, and SQLAlchemy</w:t>
      </w:r>
      <w:r w:rsidR="00B9673A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to generate realistic ticket datasets, load CSV data into PostgreSQL, validate database connections, and automate multi sheet Excel reporting exports.</w:t>
      </w:r>
    </w:p>
    <w:p w14:paraId="696329C4" w14:textId="7DB9D45E" w:rsidR="004004AE" w:rsidRPr="004004AE" w:rsidRDefault="00B9673A" w:rsidP="00CE66EA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>Created a multi-page Power BI dashboard connected directly to PostgreSQL, using DAX measures, KPI cards, slicers, relational data modeling, backlog aging analysis, SLA monitoring, team analytics, and executive data visualizations.</w:t>
      </w:r>
    </w:p>
    <w:p w14:paraId="4D3CCCA7" w14:textId="77777777" w:rsidR="004004AE" w:rsidRPr="00C50749" w:rsidRDefault="004004AE" w:rsidP="00CE66EA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</w:p>
    <w:p w14:paraId="60BC91BC" w14:textId="794B0FBE" w:rsidR="006A615C" w:rsidRPr="00C50749" w:rsidRDefault="006A615C" w:rsidP="006A615C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hyperlink r:id="rId12" w:history="1">
        <w:r w:rsidRPr="00C50749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6"/>
            <w:szCs w:val="16"/>
          </w:rPr>
          <w:t>A/B Testing Engine</w:t>
        </w:r>
      </w:hyperlink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(Python, Streamlit, scikit-learn, Pandas, NumPy, SciPy, Plotly)</w:t>
      </w:r>
    </w:p>
    <w:p w14:paraId="3D2FC9EA" w14:textId="7099111F" w:rsidR="006A615C" w:rsidRPr="00C50749" w:rsidRDefault="006A615C" w:rsidP="006A615C">
      <w:pPr>
        <w:pStyle w:val="ListParagraph"/>
        <w:widowControl w:val="0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Designed an end-to-end experimentation analytics platform that uses real, and simulated A/B testing data to pe</w:t>
      </w:r>
      <w:r w:rsidR="00115A4F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r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form statistical significance testing using two proportion z-tests and t-tests to evaluate features.</w:t>
      </w:r>
    </w:p>
    <w:p w14:paraId="6D61F012" w14:textId="2F9814EF" w:rsidR="006A615C" w:rsidRPr="00C50749" w:rsidRDefault="006A615C" w:rsidP="006A615C">
      <w:pPr>
        <w:pStyle w:val="ListParagraph"/>
        <w:widowControl w:val="0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Implemented a hybrid modeling system </w:t>
      </w:r>
      <w:r w:rsidR="00115A4F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that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combines 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Logistic Regression and Random Forest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models to predict user conversion probability, compare model performance and generate a prediction using confidence through 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ROC-AUC.</w:t>
      </w:r>
    </w:p>
    <w:p w14:paraId="6143C91D" w14:textId="7E239B4B" w:rsidR="006A615C" w:rsidRPr="00C50749" w:rsidRDefault="006A615C" w:rsidP="006A615C">
      <w:pPr>
        <w:pStyle w:val="ListParagraph"/>
        <w:widowControl w:val="0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Engineered </w:t>
      </w:r>
      <w:r w:rsidR="00AF14B4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ELT style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feature </w:t>
      </w:r>
      <w:r w:rsidR="00AF14B4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data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processing pipelines for user </w:t>
      </w:r>
      <w:r w:rsidR="00115A4F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behavior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data, that included data validation</w:t>
      </w:r>
      <w:r w:rsidR="00AF14B4">
        <w:rPr>
          <w:rFonts w:ascii="Times New Roman" w:hAnsi="Times New Roman" w:cs="Times New Roman"/>
          <w:color w:val="000000" w:themeColor="text1"/>
          <w:sz w:val="16"/>
          <w:szCs w:val="16"/>
        </w:rPr>
        <w:t>, data cleaning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, transformation, aggregation</w:t>
      </w:r>
      <w:r w:rsidR="00AF14B4">
        <w:rPr>
          <w:rFonts w:ascii="Times New Roman" w:hAnsi="Times New Roman" w:cs="Times New Roman"/>
          <w:color w:val="000000" w:themeColor="text1"/>
          <w:sz w:val="16"/>
          <w:szCs w:val="16"/>
        </w:rPr>
        <w:t>, and feature engineering for statistical analysis and dashboard developments.</w:t>
      </w:r>
    </w:p>
    <w:p w14:paraId="00875101" w14:textId="77777777" w:rsidR="006A615C" w:rsidRPr="00C50749" w:rsidRDefault="006A615C" w:rsidP="006A615C">
      <w:pPr>
        <w:pStyle w:val="ListParagraph"/>
        <w:widowControl w:val="0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Built a decision engine that uses statistical results and ML predictions to produce a rollout recommendation based on significance, lift, and confidence.</w:t>
      </w:r>
    </w:p>
    <w:p w14:paraId="547B6378" w14:textId="7A0AF931" w:rsidR="006A615C" w:rsidRPr="00C50749" w:rsidRDefault="006A615C" w:rsidP="006A615C">
      <w:pPr>
        <w:pStyle w:val="ListParagraph"/>
        <w:widowControl w:val="0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Developed a Streamlit dashboard and CLI inter</w:t>
      </w:r>
      <w:r w:rsidR="00115A4F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f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a</w:t>
      </w:r>
      <w:r w:rsidR="00115A4F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c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e to visualize experiment results including conversion rates, confidence intervals, and comparisons between models, giving a user-friendly system for data driven decisions</w:t>
      </w:r>
      <w:r w:rsidR="0049381D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and giving visuals for data modeling</w:t>
      </w:r>
      <w:r w:rsidR="009036CD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through the interactive dashboards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.</w:t>
      </w:r>
    </w:p>
    <w:p w14:paraId="538AA7C7" w14:textId="77777777" w:rsidR="006A615C" w:rsidRPr="00C50749" w:rsidRDefault="006A615C" w:rsidP="006A615C">
      <w:pPr>
        <w:pStyle w:val="ListParagraph"/>
        <w:widowControl w:val="0"/>
        <w:spacing w:after="0" w:line="240" w:lineRule="auto"/>
        <w:ind w:left="720" w:firstLine="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720E428" w14:textId="21989932" w:rsidR="003545FD" w:rsidRPr="00C50749" w:rsidRDefault="00E17162" w:rsidP="00CE66EA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hyperlink r:id="rId13" w:history="1">
        <w:r w:rsidRPr="00C50749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6"/>
            <w:szCs w:val="16"/>
          </w:rPr>
          <w:t>Traffic Sign Image Recognition System</w:t>
        </w:r>
      </w:hyperlink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(Python, PyTorch, scikit</w:t>
      </w:r>
      <w:r w:rsidR="00E36DFF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-l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earn, OpenCV</w:t>
      </w:r>
      <w:r w:rsidR="00E36DFF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, Pandas, NumPy, Torchvision</w:t>
      </w:r>
      <w:r w:rsidR="000B7A92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, Matplotlib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) </w:t>
      </w:r>
    </w:p>
    <w:p w14:paraId="13DD7FCA" w14:textId="0E39C21F" w:rsidR="003545FD" w:rsidRPr="00C50749" w:rsidRDefault="00E17162" w:rsidP="00CE66EA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Built an image recognition and classification </w:t>
      </w:r>
      <w:r w:rsidR="008F212F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models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for 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43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traffic sign classes </w:t>
      </w:r>
      <w:r w:rsidR="00B9673A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by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training, evaluating, and optimizing multiple machine learning models</w:t>
      </w:r>
      <w:r w:rsidR="00E36DFF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.</w:t>
      </w:r>
    </w:p>
    <w:p w14:paraId="337C3722" w14:textId="014E7773" w:rsidR="003545FD" w:rsidRPr="00C50749" w:rsidRDefault="00E17162" w:rsidP="00CE66EA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Developed a </w:t>
      </w:r>
      <w:r w:rsidR="00035FD2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Neural Network</w:t>
      </w:r>
      <w:r w:rsidR="00035FD2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using 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ResNet18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and 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Transfer Learning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achieving up to a 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94%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test accuracy through stage</w:t>
      </w:r>
      <w:r w:rsidR="00E36DFF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-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based training, and </w:t>
      </w:r>
      <w:r w:rsidR="00CC233B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fine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tuning.</w:t>
      </w:r>
    </w:p>
    <w:p w14:paraId="3F5BE985" w14:textId="6F066E89" w:rsidR="003545FD" w:rsidRPr="00C50749" w:rsidRDefault="00E17162" w:rsidP="00CE66EA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Implemented multiple baseline models including 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HOG + SVC, </w:t>
      </w:r>
      <w:r w:rsidR="00770B00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k-</w:t>
      </w: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NN, and Random Forest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models, and through </w:t>
      </w:r>
      <w:r w:rsidR="00CC233B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hyperparameter tuning was able to improve model test accuracies from as low as </w:t>
      </w:r>
      <w:r w:rsidR="00CC233B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77%</w:t>
      </w:r>
      <w:r w:rsidR="00CC233B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to as high as </w:t>
      </w:r>
      <w:r w:rsidR="00CC233B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97%</w:t>
      </w:r>
      <w:r w:rsidR="00CC233B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083B7C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improving overall model accuracies by </w:t>
      </w:r>
      <w:r w:rsidR="00083B7C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10%-20%.</w:t>
      </w:r>
    </w:p>
    <w:p w14:paraId="7198E16A" w14:textId="607EE3CA" w:rsidR="003474E7" w:rsidRPr="00C50749" w:rsidRDefault="00CC233B" w:rsidP="00CE66EA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Evaluated models based </w:t>
      </w:r>
      <w:r w:rsidR="008F212F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statistical analysis using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precision, recall, F1-</w:t>
      </w:r>
      <w:r w:rsidR="000D2259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s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core, and </w:t>
      </w:r>
      <w:r w:rsidR="008E69E7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m</w:t>
      </w:r>
      <w:r w:rsidR="0065720F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atplot for </w:t>
      </w:r>
      <w:r w:rsidR="008E69E7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c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onfusion </w:t>
      </w:r>
      <w:r w:rsidR="008E69E7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m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atrices</w:t>
      </w:r>
      <w:r w:rsidR="008E69E7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F53526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visualization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to analyze class level errors to better tailor optimizations and improve accuracies</w:t>
      </w:r>
    </w:p>
    <w:p w14:paraId="43890693" w14:textId="6EA1CF2F" w:rsidR="00E22821" w:rsidRPr="00C50749" w:rsidRDefault="00CC233B" w:rsidP="00CE66EA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Engineered data preprocessing</w:t>
      </w:r>
      <w:r w:rsidR="0049381D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data cleaning, and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augmentation pipelines, including normalization and standardization of the image features</w:t>
      </w:r>
      <w:r w:rsidR="00ED5B7B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.</w:t>
      </w:r>
    </w:p>
    <w:p w14:paraId="3B013E69" w14:textId="1D09F9AD" w:rsidR="00665662" w:rsidRPr="00C50749" w:rsidRDefault="003474E7" w:rsidP="00665662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r w:rsidR="00431DB6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TECHNICAL SKILLS</w:t>
      </w:r>
      <w:r w:rsidR="00503C75" w:rsidRPr="00C5074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</w:p>
    <w:p w14:paraId="332C88F8" w14:textId="4E8F4EB6" w:rsidR="00665662" w:rsidRPr="00C50749" w:rsidRDefault="00665662" w:rsidP="00665662">
      <w:pPr>
        <w:pStyle w:val="ListParagraph"/>
        <w:widowControl w:val="0"/>
        <w:spacing w:after="0" w:line="240" w:lineRule="auto"/>
        <w:ind w:left="720" w:firstLine="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8596D4F" w14:textId="6B0AC801" w:rsidR="00503C75" w:rsidRPr="00C50749" w:rsidRDefault="00E7619F" w:rsidP="00B9673A">
      <w:pPr>
        <w:pStyle w:val="ListParagraph"/>
        <w:widowControl w:val="0"/>
        <w:numPr>
          <w:ilvl w:val="0"/>
          <w:numId w:val="48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Programming Languages</w:t>
      </w:r>
      <w:r w:rsidR="00503C75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: Python, Java, </w:t>
      </w:r>
      <w:r w:rsidR="00B7763E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R, </w:t>
      </w:r>
      <w:r w:rsidR="00503C75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JavaScript</w:t>
      </w:r>
      <w:r w:rsidR="003D1F68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503C75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C++, C, C#, Dart, HTML, CSS, SQL</w:t>
      </w:r>
      <w:r w:rsidR="003D1F68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, PHP</w:t>
      </w:r>
      <w:r w:rsidR="00CE66EA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, YAML</w:t>
      </w:r>
    </w:p>
    <w:p w14:paraId="39C331DD" w14:textId="20412CC1" w:rsidR="00503C75" w:rsidRPr="00C50749" w:rsidRDefault="00503C75" w:rsidP="00B9673A">
      <w:pPr>
        <w:pStyle w:val="ListParagraph"/>
        <w:widowControl w:val="0"/>
        <w:numPr>
          <w:ilvl w:val="0"/>
          <w:numId w:val="44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Technologies: </w:t>
      </w:r>
      <w:r w:rsidR="00A4411D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Power BI, Tableau, Excel, </w:t>
      </w: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GitHub, Git</w:t>
      </w:r>
      <w:r w:rsidR="0038761A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, Microsoft Office, Google Suite, MySQL</w:t>
      </w:r>
      <w:r w:rsidR="00A61D0B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B9673A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PostgreSQL, </w:t>
      </w:r>
      <w:r w:rsidR="00B7763E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AWS, </w:t>
      </w:r>
      <w:r w:rsidR="00A61D0B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DBeaver</w:t>
      </w:r>
      <w:r w:rsidR="003C19D7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420820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Vercel, </w:t>
      </w:r>
      <w:r w:rsidR="003C19D7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Linux, Unix, Command Line, Data Structures, Algorithms</w:t>
      </w:r>
      <w:r w:rsidR="00A4411D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, PyTorch, scikit-learn, Matplotlib</w:t>
      </w:r>
      <w:r w:rsidR="00B7763E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, Pandas, NumPy</w:t>
      </w:r>
      <w:r w:rsidR="00B9673A">
        <w:rPr>
          <w:rFonts w:ascii="Times New Roman" w:hAnsi="Times New Roman" w:cs="Times New Roman"/>
          <w:color w:val="000000" w:themeColor="text1"/>
          <w:sz w:val="16"/>
          <w:szCs w:val="16"/>
        </w:rPr>
        <w:t>, Faker, SQLite, SQLAlchemy, DAX, pgAdmin</w:t>
      </w:r>
    </w:p>
    <w:p w14:paraId="64B98DF6" w14:textId="200EDC8C" w:rsidR="00420820" w:rsidRPr="00C50749" w:rsidRDefault="009C0D7B" w:rsidP="00B9673A">
      <w:pPr>
        <w:pStyle w:val="ListParagraph"/>
        <w:widowControl w:val="0"/>
        <w:numPr>
          <w:ilvl w:val="0"/>
          <w:numId w:val="44"/>
        </w:num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Core</w:t>
      </w:r>
      <w:r w:rsidR="00503C75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Skills: Object</w:t>
      </w:r>
      <w:r w:rsidR="00CE66EA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503C75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Oriented Programming, Database Management, Debugging, Troubleshooting, Automation Scripting</w:t>
      </w:r>
      <w:r w:rsidR="00A4411D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D4709E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Server-Side</w:t>
      </w:r>
      <w:r w:rsidR="003D1F68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E7619F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Programming</w:t>
      </w:r>
      <w:r w:rsidR="003D1F68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38761A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Version Control, </w:t>
      </w:r>
      <w:r w:rsidR="00F56F95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Prompt Engineering, </w:t>
      </w:r>
      <w:r w:rsidR="0078637F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Machine Learning</w:t>
      </w:r>
      <w:r w:rsidR="00A4411D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78637F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Data Processing</w:t>
      </w:r>
      <w:r w:rsidR="00A93D48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Data </w:t>
      </w:r>
      <w:r w:rsidR="00AB4D94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visualization</w:t>
      </w:r>
      <w:r w:rsidR="00A4411D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, Data Analysis</w:t>
      </w:r>
      <w:r w:rsidR="00B7763E" w:rsidRPr="00C50749">
        <w:rPr>
          <w:rFonts w:ascii="Times New Roman" w:hAnsi="Times New Roman" w:cs="Times New Roman"/>
          <w:color w:val="000000" w:themeColor="text1"/>
          <w:sz w:val="16"/>
          <w:szCs w:val="16"/>
        </w:rPr>
        <w:t>, Business Intelligence</w:t>
      </w:r>
      <w:r w:rsidR="0049381D">
        <w:rPr>
          <w:rFonts w:ascii="Times New Roman" w:hAnsi="Times New Roman" w:cs="Times New Roman"/>
          <w:color w:val="000000" w:themeColor="text1"/>
          <w:sz w:val="16"/>
          <w:szCs w:val="16"/>
        </w:rPr>
        <w:t>, Dashboard Development</w:t>
      </w:r>
    </w:p>
    <w:sectPr w:rsidR="00420820" w:rsidRPr="00C50749" w:rsidSect="00DA6175">
      <w:footerReference w:type="default" r:id="rId14"/>
      <w:type w:val="continuous"/>
      <w:pgSz w:w="12240" w:h="15840"/>
      <w:pgMar w:top="720" w:right="720" w:bottom="720" w:left="72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91F29" w14:textId="77777777" w:rsidR="00333FA2" w:rsidRDefault="00333FA2">
      <w:pPr>
        <w:spacing w:after="0" w:line="240" w:lineRule="auto"/>
      </w:pPr>
      <w:r>
        <w:separator/>
      </w:r>
    </w:p>
  </w:endnote>
  <w:endnote w:type="continuationSeparator" w:id="0">
    <w:p w14:paraId="31068F88" w14:textId="77777777" w:rsidR="00333FA2" w:rsidRDefault="00333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23BB53" w14:textId="77777777" w:rsidR="00B65016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067B5" w14:textId="77777777" w:rsidR="00333FA2" w:rsidRDefault="00333FA2">
      <w:pPr>
        <w:spacing w:after="0" w:line="240" w:lineRule="auto"/>
      </w:pPr>
      <w:r>
        <w:separator/>
      </w:r>
    </w:p>
  </w:footnote>
  <w:footnote w:type="continuationSeparator" w:id="0">
    <w:p w14:paraId="6E903AA7" w14:textId="77777777" w:rsidR="00333FA2" w:rsidRDefault="00333F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533B9"/>
    <w:multiLevelType w:val="hybridMultilevel"/>
    <w:tmpl w:val="0FE6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3F0405"/>
    <w:multiLevelType w:val="hybridMultilevel"/>
    <w:tmpl w:val="E304B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CC247C"/>
    <w:multiLevelType w:val="hybridMultilevel"/>
    <w:tmpl w:val="9FB2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14FA8"/>
    <w:multiLevelType w:val="hybridMultilevel"/>
    <w:tmpl w:val="E094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89D58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273D7B"/>
    <w:multiLevelType w:val="hybridMultilevel"/>
    <w:tmpl w:val="BBBA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6A72E83"/>
    <w:multiLevelType w:val="hybridMultilevel"/>
    <w:tmpl w:val="453ED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3D05CE"/>
    <w:multiLevelType w:val="hybridMultilevel"/>
    <w:tmpl w:val="BCA69DBA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533577"/>
    <w:multiLevelType w:val="hybridMultilevel"/>
    <w:tmpl w:val="C2CA4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BB11100"/>
    <w:multiLevelType w:val="hybridMultilevel"/>
    <w:tmpl w:val="ADA62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42349C"/>
    <w:multiLevelType w:val="hybridMultilevel"/>
    <w:tmpl w:val="1158A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BE41FE"/>
    <w:multiLevelType w:val="hybridMultilevel"/>
    <w:tmpl w:val="E7F2A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8F4AF1"/>
    <w:multiLevelType w:val="hybridMultilevel"/>
    <w:tmpl w:val="9E5C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63292B"/>
    <w:multiLevelType w:val="hybridMultilevel"/>
    <w:tmpl w:val="35A0A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441417"/>
    <w:multiLevelType w:val="hybridMultilevel"/>
    <w:tmpl w:val="DAFC9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A5752E"/>
    <w:multiLevelType w:val="hybridMultilevel"/>
    <w:tmpl w:val="55425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4F0CEC"/>
    <w:multiLevelType w:val="hybridMultilevel"/>
    <w:tmpl w:val="10FE3A82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402706"/>
    <w:multiLevelType w:val="hybridMultilevel"/>
    <w:tmpl w:val="9362C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825E9F"/>
    <w:multiLevelType w:val="hybridMultilevel"/>
    <w:tmpl w:val="D8643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FB4352"/>
    <w:multiLevelType w:val="hybridMultilevel"/>
    <w:tmpl w:val="C7689BD8"/>
    <w:lvl w:ilvl="0" w:tplc="3B2EA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1B643F"/>
    <w:multiLevelType w:val="hybridMultilevel"/>
    <w:tmpl w:val="75F84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D32586F"/>
    <w:multiLevelType w:val="hybridMultilevel"/>
    <w:tmpl w:val="B7560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DB51BED"/>
    <w:multiLevelType w:val="hybridMultilevel"/>
    <w:tmpl w:val="2EE69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477D68"/>
    <w:multiLevelType w:val="hybridMultilevel"/>
    <w:tmpl w:val="AE1AA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377F95"/>
    <w:multiLevelType w:val="hybridMultilevel"/>
    <w:tmpl w:val="B732883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65632">
      <w:start w:val="1"/>
      <w:numFmt w:val="bullet"/>
      <w:lvlText w:val="o"/>
      <w:lvlJc w:val="left"/>
      <w:pPr>
        <w:ind w:left="1800" w:hanging="108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7112ADE"/>
    <w:multiLevelType w:val="hybridMultilevel"/>
    <w:tmpl w:val="9F400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013DCB"/>
    <w:multiLevelType w:val="hybridMultilevel"/>
    <w:tmpl w:val="8D1AC372"/>
    <w:lvl w:ilvl="0" w:tplc="4FEC6BF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5706908"/>
    <w:multiLevelType w:val="hybridMultilevel"/>
    <w:tmpl w:val="6E88D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6A482B"/>
    <w:multiLevelType w:val="hybridMultilevel"/>
    <w:tmpl w:val="C9CC5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5A0ED3"/>
    <w:multiLevelType w:val="hybridMultilevel"/>
    <w:tmpl w:val="DF568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E73C40"/>
    <w:multiLevelType w:val="hybridMultilevel"/>
    <w:tmpl w:val="55F87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593318"/>
    <w:multiLevelType w:val="hybridMultilevel"/>
    <w:tmpl w:val="F5D0CBD0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EC736B"/>
    <w:multiLevelType w:val="hybridMultilevel"/>
    <w:tmpl w:val="4BDE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205171"/>
    <w:multiLevelType w:val="hybridMultilevel"/>
    <w:tmpl w:val="28EE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0E7AE7"/>
    <w:multiLevelType w:val="hybridMultilevel"/>
    <w:tmpl w:val="6304F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B1475E"/>
    <w:multiLevelType w:val="hybridMultilevel"/>
    <w:tmpl w:val="344C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9D0A03"/>
    <w:multiLevelType w:val="hybridMultilevel"/>
    <w:tmpl w:val="63ECB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94229A"/>
    <w:multiLevelType w:val="multilevel"/>
    <w:tmpl w:val="439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CF010E"/>
    <w:multiLevelType w:val="hybridMultilevel"/>
    <w:tmpl w:val="53B85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D3230C"/>
    <w:multiLevelType w:val="hybridMultilevel"/>
    <w:tmpl w:val="8416D95A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A313DC"/>
    <w:multiLevelType w:val="hybridMultilevel"/>
    <w:tmpl w:val="1BC22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642548">
    <w:abstractNumId w:val="9"/>
  </w:num>
  <w:num w:numId="2" w16cid:durableId="207648611">
    <w:abstractNumId w:val="7"/>
  </w:num>
  <w:num w:numId="3" w16cid:durableId="797605513">
    <w:abstractNumId w:val="6"/>
  </w:num>
  <w:num w:numId="4" w16cid:durableId="470828535">
    <w:abstractNumId w:val="5"/>
  </w:num>
  <w:num w:numId="5" w16cid:durableId="1016005211">
    <w:abstractNumId w:val="4"/>
  </w:num>
  <w:num w:numId="6" w16cid:durableId="872692430">
    <w:abstractNumId w:val="8"/>
  </w:num>
  <w:num w:numId="7" w16cid:durableId="140849404">
    <w:abstractNumId w:val="3"/>
  </w:num>
  <w:num w:numId="8" w16cid:durableId="186142575">
    <w:abstractNumId w:val="2"/>
  </w:num>
  <w:num w:numId="9" w16cid:durableId="2012635346">
    <w:abstractNumId w:val="1"/>
  </w:num>
  <w:num w:numId="10" w16cid:durableId="995962522">
    <w:abstractNumId w:val="0"/>
  </w:num>
  <w:num w:numId="11" w16cid:durableId="1331257018">
    <w:abstractNumId w:val="31"/>
  </w:num>
  <w:num w:numId="12" w16cid:durableId="1364788414">
    <w:abstractNumId w:val="24"/>
  </w:num>
  <w:num w:numId="13" w16cid:durableId="567155114">
    <w:abstractNumId w:val="30"/>
  </w:num>
  <w:num w:numId="14" w16cid:durableId="1749881709">
    <w:abstractNumId w:val="46"/>
  </w:num>
  <w:num w:numId="15" w16cid:durableId="1423377581">
    <w:abstractNumId w:val="15"/>
  </w:num>
  <w:num w:numId="16" w16cid:durableId="1358970398">
    <w:abstractNumId w:val="34"/>
  </w:num>
  <w:num w:numId="17" w16cid:durableId="1300722175">
    <w:abstractNumId w:val="16"/>
  </w:num>
  <w:num w:numId="18" w16cid:durableId="578487762">
    <w:abstractNumId w:val="48"/>
  </w:num>
  <w:num w:numId="19" w16cid:durableId="1646550044">
    <w:abstractNumId w:val="40"/>
  </w:num>
  <w:num w:numId="20" w16cid:durableId="1319578385">
    <w:abstractNumId w:val="27"/>
  </w:num>
  <w:num w:numId="21" w16cid:durableId="1994525976">
    <w:abstractNumId w:val="25"/>
  </w:num>
  <w:num w:numId="22" w16cid:durableId="1309475890">
    <w:abstractNumId w:val="45"/>
  </w:num>
  <w:num w:numId="23" w16cid:durableId="1963268176">
    <w:abstractNumId w:val="41"/>
  </w:num>
  <w:num w:numId="24" w16cid:durableId="450174602">
    <w:abstractNumId w:val="29"/>
  </w:num>
  <w:num w:numId="25" w16cid:durableId="460075657">
    <w:abstractNumId w:val="10"/>
  </w:num>
  <w:num w:numId="26" w16cid:durableId="58334245">
    <w:abstractNumId w:val="47"/>
  </w:num>
  <w:num w:numId="27" w16cid:durableId="1670055102">
    <w:abstractNumId w:val="35"/>
  </w:num>
  <w:num w:numId="28" w16cid:durableId="1124428273">
    <w:abstractNumId w:val="14"/>
  </w:num>
  <w:num w:numId="29" w16cid:durableId="336201184">
    <w:abstractNumId w:val="20"/>
  </w:num>
  <w:num w:numId="30" w16cid:durableId="444806964">
    <w:abstractNumId w:val="44"/>
  </w:num>
  <w:num w:numId="31" w16cid:durableId="2131314946">
    <w:abstractNumId w:val="17"/>
  </w:num>
  <w:num w:numId="32" w16cid:durableId="1440418471">
    <w:abstractNumId w:val="33"/>
  </w:num>
  <w:num w:numId="33" w16cid:durableId="1533037489">
    <w:abstractNumId w:val="19"/>
  </w:num>
  <w:num w:numId="34" w16cid:durableId="70544097">
    <w:abstractNumId w:val="49"/>
  </w:num>
  <w:num w:numId="35" w16cid:durableId="1269698060">
    <w:abstractNumId w:val="21"/>
  </w:num>
  <w:num w:numId="36" w16cid:durableId="1609892564">
    <w:abstractNumId w:val="22"/>
  </w:num>
  <w:num w:numId="37" w16cid:durableId="1786583052">
    <w:abstractNumId w:val="23"/>
  </w:num>
  <w:num w:numId="38" w16cid:durableId="456415175">
    <w:abstractNumId w:val="32"/>
  </w:num>
  <w:num w:numId="39" w16cid:durableId="582449789">
    <w:abstractNumId w:val="37"/>
  </w:num>
  <w:num w:numId="40" w16cid:durableId="822619027">
    <w:abstractNumId w:val="42"/>
  </w:num>
  <w:num w:numId="41" w16cid:durableId="1210730073">
    <w:abstractNumId w:val="13"/>
  </w:num>
  <w:num w:numId="42" w16cid:durableId="1062942012">
    <w:abstractNumId w:val="11"/>
  </w:num>
  <w:num w:numId="43" w16cid:durableId="1499006696">
    <w:abstractNumId w:val="18"/>
  </w:num>
  <w:num w:numId="44" w16cid:durableId="272902868">
    <w:abstractNumId w:val="26"/>
  </w:num>
  <w:num w:numId="45" w16cid:durableId="1847212079">
    <w:abstractNumId w:val="12"/>
  </w:num>
  <w:num w:numId="46" w16cid:durableId="938634799">
    <w:abstractNumId w:val="39"/>
  </w:num>
  <w:num w:numId="47" w16cid:durableId="317539287">
    <w:abstractNumId w:val="38"/>
  </w:num>
  <w:num w:numId="48" w16cid:durableId="1727022387">
    <w:abstractNumId w:val="43"/>
  </w:num>
  <w:num w:numId="49" w16cid:durableId="1260017237">
    <w:abstractNumId w:val="28"/>
  </w:num>
  <w:num w:numId="50" w16cid:durableId="205110325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46"/>
    <w:rsid w:val="00005D70"/>
    <w:rsid w:val="00014019"/>
    <w:rsid w:val="000174CF"/>
    <w:rsid w:val="00023E63"/>
    <w:rsid w:val="00035FD2"/>
    <w:rsid w:val="00067C3C"/>
    <w:rsid w:val="000818E7"/>
    <w:rsid w:val="00081934"/>
    <w:rsid w:val="00083638"/>
    <w:rsid w:val="00083B7C"/>
    <w:rsid w:val="000843A5"/>
    <w:rsid w:val="000B7A92"/>
    <w:rsid w:val="000C4F4B"/>
    <w:rsid w:val="000D2259"/>
    <w:rsid w:val="00115A4F"/>
    <w:rsid w:val="00145073"/>
    <w:rsid w:val="00156CFE"/>
    <w:rsid w:val="001714A9"/>
    <w:rsid w:val="00195B3B"/>
    <w:rsid w:val="00196A33"/>
    <w:rsid w:val="001A4C94"/>
    <w:rsid w:val="001A5066"/>
    <w:rsid w:val="001A770E"/>
    <w:rsid w:val="001B56CB"/>
    <w:rsid w:val="001C1CFF"/>
    <w:rsid w:val="001D12E4"/>
    <w:rsid w:val="001F3E4A"/>
    <w:rsid w:val="001F7B2D"/>
    <w:rsid w:val="00210815"/>
    <w:rsid w:val="00280693"/>
    <w:rsid w:val="0029282F"/>
    <w:rsid w:val="002B7A10"/>
    <w:rsid w:val="002B7ED1"/>
    <w:rsid w:val="00303B83"/>
    <w:rsid w:val="003145D0"/>
    <w:rsid w:val="00331D0F"/>
    <w:rsid w:val="00333FA2"/>
    <w:rsid w:val="00346293"/>
    <w:rsid w:val="003474E7"/>
    <w:rsid w:val="003545FD"/>
    <w:rsid w:val="0035721A"/>
    <w:rsid w:val="00360085"/>
    <w:rsid w:val="00376BC2"/>
    <w:rsid w:val="003810B5"/>
    <w:rsid w:val="00384B56"/>
    <w:rsid w:val="00384DB2"/>
    <w:rsid w:val="00386F91"/>
    <w:rsid w:val="0038761A"/>
    <w:rsid w:val="003B16D8"/>
    <w:rsid w:val="003C19D7"/>
    <w:rsid w:val="003D1F68"/>
    <w:rsid w:val="004004AE"/>
    <w:rsid w:val="0041055F"/>
    <w:rsid w:val="00420820"/>
    <w:rsid w:val="004230A0"/>
    <w:rsid w:val="00431DB6"/>
    <w:rsid w:val="00466E5B"/>
    <w:rsid w:val="00475876"/>
    <w:rsid w:val="0047760E"/>
    <w:rsid w:val="00480AB9"/>
    <w:rsid w:val="00481531"/>
    <w:rsid w:val="0049381D"/>
    <w:rsid w:val="00495AE7"/>
    <w:rsid w:val="004B40F8"/>
    <w:rsid w:val="004E35CC"/>
    <w:rsid w:val="004E6DD0"/>
    <w:rsid w:val="004F5AB6"/>
    <w:rsid w:val="00503C75"/>
    <w:rsid w:val="005045DC"/>
    <w:rsid w:val="005063FE"/>
    <w:rsid w:val="00513A1F"/>
    <w:rsid w:val="005161C9"/>
    <w:rsid w:val="005228AF"/>
    <w:rsid w:val="005261ED"/>
    <w:rsid w:val="00530118"/>
    <w:rsid w:val="005466A4"/>
    <w:rsid w:val="0055740B"/>
    <w:rsid w:val="00561F61"/>
    <w:rsid w:val="005733A6"/>
    <w:rsid w:val="005A01D7"/>
    <w:rsid w:val="005C52DE"/>
    <w:rsid w:val="005D3711"/>
    <w:rsid w:val="005E3BF0"/>
    <w:rsid w:val="006018D8"/>
    <w:rsid w:val="00617D12"/>
    <w:rsid w:val="0062268E"/>
    <w:rsid w:val="00627138"/>
    <w:rsid w:val="006434A9"/>
    <w:rsid w:val="0065720F"/>
    <w:rsid w:val="00665662"/>
    <w:rsid w:val="0068121D"/>
    <w:rsid w:val="00681AAA"/>
    <w:rsid w:val="00683EB9"/>
    <w:rsid w:val="006A4378"/>
    <w:rsid w:val="006A615C"/>
    <w:rsid w:val="006C0546"/>
    <w:rsid w:val="006C3242"/>
    <w:rsid w:val="006E6EE2"/>
    <w:rsid w:val="006F1D50"/>
    <w:rsid w:val="00700418"/>
    <w:rsid w:val="00702E0C"/>
    <w:rsid w:val="0070368F"/>
    <w:rsid w:val="00710C46"/>
    <w:rsid w:val="007316EB"/>
    <w:rsid w:val="0074386B"/>
    <w:rsid w:val="00745267"/>
    <w:rsid w:val="007466B3"/>
    <w:rsid w:val="00760AC4"/>
    <w:rsid w:val="00770B00"/>
    <w:rsid w:val="0078637F"/>
    <w:rsid w:val="00787ADD"/>
    <w:rsid w:val="007949E2"/>
    <w:rsid w:val="007A4A3D"/>
    <w:rsid w:val="007A4E7A"/>
    <w:rsid w:val="007B2314"/>
    <w:rsid w:val="007B5662"/>
    <w:rsid w:val="007C0320"/>
    <w:rsid w:val="007E2E22"/>
    <w:rsid w:val="007F4E4E"/>
    <w:rsid w:val="00811A91"/>
    <w:rsid w:val="008174A5"/>
    <w:rsid w:val="00832680"/>
    <w:rsid w:val="008403CC"/>
    <w:rsid w:val="008444F9"/>
    <w:rsid w:val="008472A8"/>
    <w:rsid w:val="00857AFC"/>
    <w:rsid w:val="00895A92"/>
    <w:rsid w:val="008B11D6"/>
    <w:rsid w:val="008D588E"/>
    <w:rsid w:val="008D608F"/>
    <w:rsid w:val="008E69E7"/>
    <w:rsid w:val="008F212F"/>
    <w:rsid w:val="008F69C2"/>
    <w:rsid w:val="009036CD"/>
    <w:rsid w:val="009615C3"/>
    <w:rsid w:val="0097138B"/>
    <w:rsid w:val="00977AEC"/>
    <w:rsid w:val="00991C10"/>
    <w:rsid w:val="009B16FE"/>
    <w:rsid w:val="009B20B6"/>
    <w:rsid w:val="009C0D7B"/>
    <w:rsid w:val="009D4B6F"/>
    <w:rsid w:val="009E4F33"/>
    <w:rsid w:val="009F49DC"/>
    <w:rsid w:val="00A06547"/>
    <w:rsid w:val="00A11581"/>
    <w:rsid w:val="00A27A01"/>
    <w:rsid w:val="00A306F2"/>
    <w:rsid w:val="00A31669"/>
    <w:rsid w:val="00A4282C"/>
    <w:rsid w:val="00A4411D"/>
    <w:rsid w:val="00A61D0B"/>
    <w:rsid w:val="00A82DEC"/>
    <w:rsid w:val="00A85F60"/>
    <w:rsid w:val="00A93D48"/>
    <w:rsid w:val="00A97147"/>
    <w:rsid w:val="00A97535"/>
    <w:rsid w:val="00AB4D94"/>
    <w:rsid w:val="00AB5D25"/>
    <w:rsid w:val="00AC0252"/>
    <w:rsid w:val="00AD2F46"/>
    <w:rsid w:val="00AD6E17"/>
    <w:rsid w:val="00AF14B4"/>
    <w:rsid w:val="00AF52D0"/>
    <w:rsid w:val="00B0158F"/>
    <w:rsid w:val="00B3708A"/>
    <w:rsid w:val="00B53F81"/>
    <w:rsid w:val="00B55F6E"/>
    <w:rsid w:val="00B57C0A"/>
    <w:rsid w:val="00B65016"/>
    <w:rsid w:val="00B7763E"/>
    <w:rsid w:val="00B82752"/>
    <w:rsid w:val="00B82766"/>
    <w:rsid w:val="00B9673A"/>
    <w:rsid w:val="00BA3C16"/>
    <w:rsid w:val="00BB7092"/>
    <w:rsid w:val="00BD4072"/>
    <w:rsid w:val="00BD6E92"/>
    <w:rsid w:val="00BF7E10"/>
    <w:rsid w:val="00C10D91"/>
    <w:rsid w:val="00C13602"/>
    <w:rsid w:val="00C37456"/>
    <w:rsid w:val="00C459D5"/>
    <w:rsid w:val="00C50749"/>
    <w:rsid w:val="00C5289C"/>
    <w:rsid w:val="00C67EEF"/>
    <w:rsid w:val="00C717E0"/>
    <w:rsid w:val="00C73318"/>
    <w:rsid w:val="00C768A9"/>
    <w:rsid w:val="00C8604A"/>
    <w:rsid w:val="00CC233B"/>
    <w:rsid w:val="00CE66EA"/>
    <w:rsid w:val="00CF0FD8"/>
    <w:rsid w:val="00D204B7"/>
    <w:rsid w:val="00D4709E"/>
    <w:rsid w:val="00D53A93"/>
    <w:rsid w:val="00D65F12"/>
    <w:rsid w:val="00D662AF"/>
    <w:rsid w:val="00D77296"/>
    <w:rsid w:val="00D80570"/>
    <w:rsid w:val="00D823BE"/>
    <w:rsid w:val="00D85880"/>
    <w:rsid w:val="00D90E40"/>
    <w:rsid w:val="00D9100E"/>
    <w:rsid w:val="00DA6175"/>
    <w:rsid w:val="00DB0A39"/>
    <w:rsid w:val="00DB1F7D"/>
    <w:rsid w:val="00DC0C69"/>
    <w:rsid w:val="00DC3CB7"/>
    <w:rsid w:val="00DC6C51"/>
    <w:rsid w:val="00DF4520"/>
    <w:rsid w:val="00E17162"/>
    <w:rsid w:val="00E1729C"/>
    <w:rsid w:val="00E22821"/>
    <w:rsid w:val="00E23CD7"/>
    <w:rsid w:val="00E307F0"/>
    <w:rsid w:val="00E367EF"/>
    <w:rsid w:val="00E36DFF"/>
    <w:rsid w:val="00E405B6"/>
    <w:rsid w:val="00E4603F"/>
    <w:rsid w:val="00E5646D"/>
    <w:rsid w:val="00E629A2"/>
    <w:rsid w:val="00E6382F"/>
    <w:rsid w:val="00E7619F"/>
    <w:rsid w:val="00E77203"/>
    <w:rsid w:val="00E82D4A"/>
    <w:rsid w:val="00EA071C"/>
    <w:rsid w:val="00EB300D"/>
    <w:rsid w:val="00EC0456"/>
    <w:rsid w:val="00ED0B4F"/>
    <w:rsid w:val="00ED57BF"/>
    <w:rsid w:val="00ED5B7B"/>
    <w:rsid w:val="00EF2609"/>
    <w:rsid w:val="00F03C4D"/>
    <w:rsid w:val="00F21842"/>
    <w:rsid w:val="00F33DFB"/>
    <w:rsid w:val="00F53526"/>
    <w:rsid w:val="00F56F95"/>
    <w:rsid w:val="00F61AC9"/>
    <w:rsid w:val="00F80199"/>
    <w:rsid w:val="00FA11A5"/>
    <w:rsid w:val="00FD17E5"/>
    <w:rsid w:val="00FE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FF9E9"/>
  <w15:chartTrackingRefBased/>
  <w15:docId w15:val="{0B83FE69-EB37-E04B-A6A5-E008125E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6C0546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5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0546"/>
    <w:rPr>
      <w:color w:val="A65E8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8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shjt05@gmail.com" TargetMode="External"/><Relationship Id="rId13" Type="http://schemas.openxmlformats.org/officeDocument/2006/relationships/hyperlink" Target="https://github.com/Mdiallo00/Traffic-Signs-Recogni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JashThakkar/FeatureTestingAnalysisSy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ashThakkar/TicketDataAnalysi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linkedin.com/in/jashj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ashThakkar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shthakkar/Library/Containers/com.microsoft.Word/Data/Library/Application%20Support/Microsoft/Office/16.0/DTS/en-US%7bAE2E48F2-F5FC-2640-AAB5-DEC72399DBD0%7d/%7bD21FBFEF-43E1-2E48-9786-0561FD68D065%7dtf10002079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F10F9-F496-0443-B883-8E97A1859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{D21FBFEF-43E1-2E48-9786-0561FD68D065}tf10002079.dotx</Template>
  <TotalTime>2</TotalTime>
  <Pages>1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Jash Thakkar</cp:lastModifiedBy>
  <cp:revision>3</cp:revision>
  <cp:lastPrinted>2024-08-11T02:08:00Z</cp:lastPrinted>
  <dcterms:created xsi:type="dcterms:W3CDTF">2026-05-21T05:27:00Z</dcterms:created>
  <dcterms:modified xsi:type="dcterms:W3CDTF">2026-05-21T05:34:00Z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