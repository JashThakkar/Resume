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8DF81" w14:textId="33B64819" w:rsidR="00C8604A" w:rsidRPr="000E7C05" w:rsidRDefault="004B40F8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JASH THAKKAR</w:t>
      </w:r>
    </w:p>
    <w:p w14:paraId="78BF2BDA" w14:textId="232B81EA" w:rsidR="00AD2F46" w:rsidRPr="000E7C05" w:rsidRDefault="004B40F8" w:rsidP="00CE66EA">
      <w:pPr>
        <w:widowControl w:val="0"/>
        <w:spacing w:after="0" w:line="240" w:lineRule="auto"/>
        <w:rPr>
          <w:rStyle w:val="Hyperlink"/>
          <w:rFonts w:ascii="Times New Roman" w:hAnsi="Times New Roman" w:cs="Times New Roman"/>
          <w:bCs/>
          <w:color w:val="000000" w:themeColor="text1"/>
          <w:sz w:val="16"/>
          <w:szCs w:val="16"/>
          <w:u w:val="none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30024 SUWANEE, GA | 6786970364 | </w:t>
      </w:r>
      <w:hyperlink r:id="rId8" w:history="1">
        <w:r w:rsidRPr="000E7C05">
          <w:rPr>
            <w:rStyle w:val="Hyperlink"/>
            <w:rFonts w:ascii="Times New Roman" w:hAnsi="Times New Roman" w:cs="Times New Roman"/>
            <w:bCs/>
            <w:color w:val="000000" w:themeColor="text1"/>
            <w:sz w:val="16"/>
            <w:szCs w:val="16"/>
          </w:rPr>
          <w:t>JASHJT05@GMAIL.COM</w:t>
        </w:r>
      </w:hyperlink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</w:t>
      </w:r>
      <w:hyperlink r:id="rId9" w:history="1">
        <w:r w:rsidRPr="000E7C05">
          <w:rPr>
            <w:rStyle w:val="Hyperlink"/>
            <w:rFonts w:ascii="Times New Roman" w:hAnsi="Times New Roman" w:cs="Times New Roman"/>
            <w:bCs/>
            <w:color w:val="000000" w:themeColor="text1"/>
            <w:sz w:val="16"/>
            <w:szCs w:val="16"/>
          </w:rPr>
          <w:t>GITHUB.COM/JASHTHAKKAR</w:t>
        </w:r>
      </w:hyperlink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</w:t>
      </w:r>
      <w:hyperlink r:id="rId10" w:history="1">
        <w:r w:rsidRPr="000E7C05">
          <w:rPr>
            <w:rStyle w:val="Hyperlink"/>
            <w:rFonts w:ascii="Times New Roman" w:hAnsi="Times New Roman" w:cs="Times New Roman"/>
            <w:bCs/>
            <w:color w:val="000000" w:themeColor="text1"/>
            <w:sz w:val="16"/>
            <w:szCs w:val="16"/>
          </w:rPr>
          <w:t>LINKEDIN.COM/IN/JASHJT</w:t>
        </w:r>
      </w:hyperlink>
    </w:p>
    <w:p w14:paraId="4374A36C" w14:textId="77777777" w:rsidR="00C13602" w:rsidRPr="000E7C05" w:rsidRDefault="00C13602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8A2C582" w14:textId="081DE267" w:rsidR="00503C75" w:rsidRPr="000E7C05" w:rsidRDefault="00431DB6" w:rsidP="00CE66EA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EDUCATION</w:t>
      </w:r>
      <w:r w:rsidR="0070368F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</w:p>
    <w:p w14:paraId="1ADAE7E4" w14:textId="1B8CCA43" w:rsidR="00787ADD" w:rsidRPr="000E7C05" w:rsidRDefault="00CE66EA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  <w:r w:rsidR="005733A6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Georgia State University – Atlanta, GA</w:t>
      </w:r>
      <w:r w:rsidR="00C13602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  <w:r w:rsidR="005733A6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Bachelor of Science in Computer Science | </w:t>
      </w:r>
      <w:r w:rsidR="001F63E4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May</w:t>
      </w:r>
      <w:r w:rsidR="005733A6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2026</w:t>
      </w:r>
      <w:r w:rsidR="00360085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</w:p>
    <w:p w14:paraId="579DE4A5" w14:textId="0B1F00D5" w:rsidR="00C13602" w:rsidRDefault="005733A6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Relevant Coursework: Data Structures, Algorithms, Systems Programming, Operating Systems, Computer Organization, Software Engineering</w:t>
      </w:r>
      <w:r w:rsidR="00A61D0B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, Software Development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, Mobile App Development, Web Programming, Cybersecurity Fundamentals, Data Science Fundamentals</w:t>
      </w:r>
      <w:r w:rsidR="00C13602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</w:p>
    <w:p w14:paraId="394C2F71" w14:textId="77777777" w:rsidR="001651F7" w:rsidRPr="000E7C05" w:rsidRDefault="001651F7" w:rsidP="001651F7">
      <w:pPr>
        <w:pStyle w:val="ListParagraph"/>
        <w:widowControl w:val="0"/>
        <w:spacing w:after="0" w:line="240" w:lineRule="auto"/>
        <w:ind w:left="720" w:firstLine="0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</w:p>
    <w:p w14:paraId="36CAD034" w14:textId="6382CE56" w:rsidR="00E7619F" w:rsidRPr="000E7C05" w:rsidRDefault="00E7619F" w:rsidP="00CE66EA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WORK EXPERIENCE</w:t>
      </w:r>
    </w:p>
    <w:p w14:paraId="3AB0663A" w14:textId="77777777" w:rsidR="00787ADD" w:rsidRPr="000E7C05" w:rsidRDefault="00787ADD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F8EE5D6" w14:textId="13D41E18" w:rsidR="00787ADD" w:rsidRPr="000E7C05" w:rsidRDefault="00787ADD" w:rsidP="00CE66EA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Freelance</w:t>
      </w:r>
    </w:p>
    <w:p w14:paraId="6A63A98A" w14:textId="6674742F" w:rsidR="00787ADD" w:rsidRPr="000E7C05" w:rsidRDefault="0055664A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Product / Software </w:t>
      </w:r>
      <w:r w:rsidR="00787ADD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Engineer</w:t>
      </w:r>
      <w:r w:rsidR="00787ADD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</w:t>
      </w:r>
      <w:r w:rsidR="00D204B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Georgia</w:t>
      </w:r>
      <w:r w:rsidR="00787ADD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June 2024 – Present</w:t>
      </w:r>
    </w:p>
    <w:p w14:paraId="5FBD9056" w14:textId="7E475FC4" w:rsidR="00787ADD" w:rsidRPr="000E7C05" w:rsidRDefault="0055664A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Led end</w:t>
      </w:r>
      <w:r w:rsidR="00B51CFD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-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to</w:t>
      </w:r>
      <w:r w:rsidR="00B51CFD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-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end development of </w:t>
      </w:r>
      <w:r w:rsidR="008174A5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6</w:t>
      </w:r>
      <w:r w:rsidR="0055740B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+</w:t>
      </w:r>
      <w:r w:rsidR="00787ADD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  <w:r w:rsidR="00702E0C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full stack </w:t>
      </w:r>
      <w:r w:rsidR="0055740B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web applications</w:t>
      </w:r>
      <w:r w:rsidR="00702E0C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for local businesses 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translating business needs into</w:t>
      </w:r>
      <w:r w:rsidR="00702E0C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scalable, user</w:t>
      </w:r>
      <w:r w:rsidR="000C4F4B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-</w:t>
      </w:r>
      <w:r w:rsidR="00702E0C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friendly, and production ready software.</w:t>
      </w:r>
    </w:p>
    <w:p w14:paraId="2BA75BC6" w14:textId="4E3E08D5" w:rsidR="0055664A" w:rsidRPr="000E7C05" w:rsidRDefault="0055664A" w:rsidP="0055664A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Conducted client requirements discovery through conversations with clients to define scope, features, and business user needs into technical solutions demonstrating strong communication and product thinking skills.</w:t>
      </w:r>
    </w:p>
    <w:p w14:paraId="0F8290DE" w14:textId="1B4C36B0" w:rsidR="0055664A" w:rsidRPr="000E7C05" w:rsidRDefault="0055664A" w:rsidP="0055664A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Improved product usability, accessibility, and performance, directly contributing to an average of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20%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increase in user engagement through client projects.</w:t>
      </w:r>
    </w:p>
    <w:p w14:paraId="2D24E87C" w14:textId="138AC5B6" w:rsidR="00702E0C" w:rsidRPr="000E7C05" w:rsidRDefault="0055664A" w:rsidP="00787ADD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Managed full product life cycle including development, deployment, and refinement for</w:t>
      </w:r>
      <w:r w:rsidR="00702E0C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products</w:t>
      </w:r>
      <w:r w:rsidR="00702E0C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D4709E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using</w:t>
      </w:r>
      <w:r w:rsidR="00702E0C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702E0C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Vercel</w:t>
      </w:r>
      <w:r w:rsidR="00D204B7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  <w:r w:rsidR="00D204B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hosting</w:t>
      </w:r>
      <w:r w:rsidR="00702E0C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D204B7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MySQL</w:t>
      </w:r>
      <w:r w:rsidR="00D204B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D4709E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for </w:t>
      </w:r>
      <w:r w:rsidR="00D204B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database configuration</w:t>
      </w:r>
      <w:r w:rsidR="00702E0C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and </w:t>
      </w:r>
      <w:r w:rsidR="00D204B7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Git</w:t>
      </w:r>
      <w:r w:rsidR="00D204B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based version control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.</w:t>
      </w:r>
    </w:p>
    <w:p w14:paraId="5CCDA1A0" w14:textId="5F1AC970" w:rsidR="00D4709E" w:rsidRPr="000E7C05" w:rsidRDefault="0055664A" w:rsidP="00D4709E">
      <w:pPr>
        <w:pStyle w:val="ListParagraph"/>
        <w:widowControl w:val="0"/>
        <w:numPr>
          <w:ilvl w:val="0"/>
          <w:numId w:val="47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Designed</w:t>
      </w:r>
      <w:r w:rsidR="00D204B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authentication systems, including flows for logging in and creating accounts, password hashing, session management, and input validation </w:t>
      </w:r>
      <w:r w:rsidR="00D4709E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to prevent security risks.</w:t>
      </w:r>
    </w:p>
    <w:p w14:paraId="32A7D387" w14:textId="1C4EA14E" w:rsidR="00E22821" w:rsidRPr="000E7C05" w:rsidRDefault="00C13602" w:rsidP="00CE66EA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  <w:r w:rsidR="006C0546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Select Management Resources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  <w:r w:rsidR="00E22821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Software Engineer Intern</w:t>
      </w:r>
      <w:r w:rsidR="00E22821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| Alpharetta, Georgia | January 2023 – July 2023 </w:t>
      </w:r>
    </w:p>
    <w:p w14:paraId="758C033E" w14:textId="51413DDB" w:rsidR="00E22821" w:rsidRPr="000E7C05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Developed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Python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and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JavaScript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scripts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to streamline troubleshooting workflows, reduce repetitive operational tasks, and improve incident response efficiency. </w:t>
      </w:r>
    </w:p>
    <w:p w14:paraId="17654628" w14:textId="5D07AF9E" w:rsidR="00E22821" w:rsidRPr="000E7C05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Designed and maintained structured technical documentation, system guides, and process workflows, improving onboarding efficiency by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20%. </w:t>
      </w:r>
    </w:p>
    <w:p w14:paraId="2B915F3E" w14:textId="1011CFC7" w:rsidR="00E22821" w:rsidRPr="000E7C05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Investigated application, system, and network issues through log analysis, ticket data review, and root</w:t>
      </w:r>
      <w:r w:rsidR="00CE66EA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cause analysis, contributing to a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25%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reduction in recurring incidents. </w:t>
      </w:r>
    </w:p>
    <w:p w14:paraId="74629381" w14:textId="78C90AB6" w:rsidR="00E22821" w:rsidRPr="000E7C05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Collaborated with infrastructure and operations teams to identify system reliability </w:t>
      </w:r>
      <w:r w:rsidR="00653175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issues and implemented scalable solutions</w:t>
      </w:r>
      <w:r w:rsidR="004114F8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.</w:t>
      </w:r>
    </w:p>
    <w:p w14:paraId="04C1A5F7" w14:textId="189D2050" w:rsidR="00E22821" w:rsidRPr="000E7C05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Debugged and resolved complex software and system issues using structured problem</w:t>
      </w:r>
      <w:r w:rsidR="00CE66EA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solving, </w:t>
      </w:r>
      <w:r w:rsidR="00CE66EA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scripting-based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validation, and logical decomposition. </w:t>
      </w:r>
    </w:p>
    <w:p w14:paraId="00614753" w14:textId="0225E648" w:rsidR="00EA071C" w:rsidRDefault="00E22821" w:rsidP="00CE66EA">
      <w:pPr>
        <w:pStyle w:val="ListParagraph"/>
        <w:widowControl w:val="0"/>
        <w:numPr>
          <w:ilvl w:val="0"/>
          <w:numId w:val="45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Produced internal reports and dashboards to track issue trends and performance metrics, enabling data</w:t>
      </w:r>
      <w:r w:rsidR="00CE66EA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driven operational decisions.</w:t>
      </w:r>
      <w:r w:rsidR="00EA071C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br/>
      </w:r>
    </w:p>
    <w:p w14:paraId="205C157E" w14:textId="77777777" w:rsidR="001651F7" w:rsidRPr="000E7C05" w:rsidRDefault="001651F7" w:rsidP="001651F7">
      <w:pPr>
        <w:pStyle w:val="ListParagraph"/>
        <w:widowControl w:val="0"/>
        <w:spacing w:after="0" w:line="240" w:lineRule="auto"/>
        <w:ind w:left="720" w:firstLine="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0780CDA" w14:textId="4F4726A3" w:rsidR="005045DC" w:rsidRPr="000E7C05" w:rsidRDefault="00431DB6" w:rsidP="00CE66EA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PROJECTS</w:t>
      </w:r>
    </w:p>
    <w:p w14:paraId="79D828DB" w14:textId="51CB9123" w:rsidR="005B2ABC" w:rsidRPr="000E7C05" w:rsidRDefault="00B82752" w:rsidP="002D29CD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  <w:hyperlink r:id="rId11" w:history="1">
        <w:r w:rsidR="002D29CD" w:rsidRPr="000E7C05">
          <w:rPr>
            <w:rStyle w:val="Hyperlink"/>
            <w:rFonts w:ascii="Times New Roman" w:hAnsi="Times New Roman" w:cs="Times New Roman"/>
            <w:b/>
            <w:bCs/>
            <w:color w:val="000000" w:themeColor="text1"/>
            <w:sz w:val="16"/>
            <w:szCs w:val="16"/>
          </w:rPr>
          <w:t>Pop: Breathwork and Mindfulness App</w:t>
        </w:r>
      </w:hyperlink>
      <w:r w:rsidR="002D29CD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(Product </w:t>
      </w:r>
      <w:r w:rsidR="005B2ABC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Case Study and Development) (Flutter, Dart, SQLite, SharedPrefrences, Figma)</w:t>
      </w:r>
    </w:p>
    <w:p w14:paraId="3CEEACD0" w14:textId="415B7167" w:rsidR="005B2ABC" w:rsidRPr="000E7C05" w:rsidRDefault="005B2ABC" w:rsidP="002D29CD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Conducted user research with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20+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participants to analyze breathwork habits, </w:t>
      </w:r>
      <w:r w:rsidR="004114F8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barriers </w:t>
      </w:r>
      <w:r w:rsidR="00B51CFD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to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adoption, </w:t>
      </w:r>
      <w:r w:rsidR="00F71420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and existing tools and applications that could be competition or a product to learn from.</w:t>
      </w:r>
    </w:p>
    <w:p w14:paraId="507257B7" w14:textId="77777777" w:rsidR="005B2ABC" w:rsidRPr="000E7C05" w:rsidRDefault="005B2ABC" w:rsidP="005B2ABC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Synthesized findings into major addressable pain points identifying lack of guidance, difficulty to entry, and progress tracking as primary barriers and using findings to define core product problems.</w:t>
      </w:r>
    </w:p>
    <w:p w14:paraId="6224A4DF" w14:textId="77777777" w:rsidR="005B2ABC" w:rsidRPr="000E7C05" w:rsidRDefault="005B2ABC" w:rsidP="005B2ABC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Developed animated visual cues and real time countdowns to effectively demonstrate the four-step box breathing process complemented by customizable haptic feedback. </w:t>
      </w:r>
    </w:p>
    <w:p w14:paraId="7F7CD9C6" w14:textId="77777777" w:rsidR="005B2ABC" w:rsidRPr="000E7C05" w:rsidRDefault="005B2ABC" w:rsidP="005B2ABC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Integrated local data management with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SQLite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to record breathing session details including date, start/end times, and duration facilitating progress tracking.</w:t>
      </w:r>
    </w:p>
    <w:p w14:paraId="0CC57E70" w14:textId="19988544" w:rsidR="005B2ABC" w:rsidRPr="000E7C05" w:rsidRDefault="005B2ABC" w:rsidP="005B2ABC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Implemented dynamic light/dark theme toggles and personalized haptic settings using </w:t>
      </w: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Shared Preferences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to ensure a tailored and intuitive user experience.</w:t>
      </w:r>
    </w:p>
    <w:p w14:paraId="574E440A" w14:textId="11F4B05E" w:rsidR="005B2ABC" w:rsidRPr="000E7C05" w:rsidRDefault="005B2ABC" w:rsidP="005B2ABC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Designed a modular interface with dedicated pages for Home, Breathing, Log, Settings, and informational guidance, providing clear instructions on the benefits and techniques of box breathing.</w:t>
      </w:r>
    </w:p>
    <w:p w14:paraId="2E159430" w14:textId="45A091C6" w:rsidR="00B51CFD" w:rsidRPr="000E7C05" w:rsidRDefault="00B51CFD" w:rsidP="005B2ABC">
      <w:pPr>
        <w:pStyle w:val="ListParagraph"/>
        <w:widowControl w:val="0"/>
        <w:numPr>
          <w:ilvl w:val="0"/>
          <w:numId w:val="46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Defined success metrics through testers including factors such as retention, likelihood of continued usage, session frequency, and session durations.</w:t>
      </w:r>
    </w:p>
    <w:p w14:paraId="3E346D5A" w14:textId="77777777" w:rsidR="005B2ABC" w:rsidRPr="000E7C05" w:rsidRDefault="005B2ABC" w:rsidP="005B2ABC">
      <w:pPr>
        <w:widowControl w:val="0"/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u w:val="single"/>
        </w:rPr>
      </w:pPr>
    </w:p>
    <w:p w14:paraId="2DF19CDF" w14:textId="013B65D5" w:rsidR="003474E7" w:rsidRPr="000E7C05" w:rsidRDefault="007C4FF2" w:rsidP="002D29CD">
      <w:pPr>
        <w:widowControl w:val="0"/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u w:val="single"/>
        </w:rPr>
        <w:t xml:space="preserve">Atlas: </w:t>
      </w:r>
      <w:r w:rsidR="003474E7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  <w:u w:val="single"/>
        </w:rPr>
        <w:t>Social Fitness &amp; Nutrition Platform</w:t>
      </w:r>
      <w:r w:rsidR="003474E7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  <w:r w:rsidR="000E7C05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(Product Development) </w:t>
      </w:r>
      <w:r w:rsidR="003474E7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(Flutter, Dart, </w:t>
      </w:r>
      <w:r w:rsidR="001F1774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Figma, </w:t>
      </w:r>
      <w:r w:rsidR="003474E7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Firebase, REST APIs, AI APIs</w:t>
      </w:r>
      <w:r w:rsidR="005B2ABC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)</w:t>
      </w:r>
    </w:p>
    <w:p w14:paraId="291BE610" w14:textId="4E5FFFF4" w:rsidR="003474E7" w:rsidRPr="000E7C05" w:rsidRDefault="001F1774" w:rsidP="00CE66EA">
      <w:pPr>
        <w:pStyle w:val="ListParagraph"/>
        <w:widowControl w:val="0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Led and d</w:t>
      </w:r>
      <w:r w:rsidR="001E230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eveloped </w:t>
      </w:r>
      <w:r w:rsidR="003474E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 mobile application that combines fitness tracking, nutrition logging, </w:t>
      </w:r>
      <w:r w:rsidR="000C4F4B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Artificial Intelligence</w:t>
      </w:r>
      <w:r w:rsidR="00CE66EA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3474E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driven planning, and social media functionality.</w:t>
      </w:r>
    </w:p>
    <w:p w14:paraId="1BC9941A" w14:textId="487D37C8" w:rsidR="001F1774" w:rsidRPr="000E7C05" w:rsidRDefault="001F1774" w:rsidP="001F1774">
      <w:pPr>
        <w:pStyle w:val="ListParagraph"/>
        <w:widowControl w:val="0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Gathered user data and feedback</w:t>
      </w:r>
      <w:r w:rsidR="00F71420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from </w:t>
      </w:r>
      <w:r w:rsidR="00F71420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20+</w:t>
      </w:r>
      <w:r w:rsidR="00F71420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testers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to shape product direction</w:t>
      </w:r>
      <w:r w:rsidR="009776A0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feature prioritization,</w:t>
      </w: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and optimize refinement process, iterating on features that provide most impact to the real users of the platform.</w:t>
      </w:r>
    </w:p>
    <w:p w14:paraId="2E55BF7E" w14:textId="7FCF8961" w:rsidR="003474E7" w:rsidRPr="000E7C05" w:rsidRDefault="001E2307" w:rsidP="00CE66EA">
      <w:pPr>
        <w:pStyle w:val="ListParagraph"/>
        <w:widowControl w:val="0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Implemented </w:t>
      </w:r>
      <w:r w:rsidR="003474E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secure authentication, user profiles, posts, likes, comments, and follower relationships using Firebase Authentication, Firestore, Storage, and security rules.</w:t>
      </w:r>
    </w:p>
    <w:p w14:paraId="2AA009C9" w14:textId="5F593F2C" w:rsidR="003474E7" w:rsidRPr="000E7C05" w:rsidRDefault="007C4FF2" w:rsidP="00CE66EA">
      <w:pPr>
        <w:pStyle w:val="ListParagraph"/>
        <w:widowControl w:val="0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Integrated</w:t>
      </w:r>
      <w:r w:rsidR="003474E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multiple </w:t>
      </w:r>
      <w:r w:rsidR="00CE66EA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third-party</w:t>
      </w:r>
      <w:r w:rsidR="003474E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REST APIs to support exercise discovery, workout logging, macro tracking, barcode</w:t>
      </w:r>
      <w:r w:rsidR="00CE66EA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3474E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food lookup, and nutrition data retrieval.</w:t>
      </w:r>
    </w:p>
    <w:p w14:paraId="58A422A9" w14:textId="4FA06E6F" w:rsidR="003474E7" w:rsidRPr="000E7C05" w:rsidRDefault="001E2307" w:rsidP="00CE66EA">
      <w:pPr>
        <w:pStyle w:val="ListParagraph"/>
        <w:widowControl w:val="0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Built </w:t>
      </w:r>
      <w:r w:rsidR="003474E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an </w:t>
      </w:r>
      <w:r w:rsidR="000C4F4B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Artificial Intelligence</w:t>
      </w:r>
      <w:r w:rsidR="00CE66EA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3474E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powered assistant using OpenAI API to generate personalized workout and meal plans through structured prompt engineering based on user constraints (equipment, dietary preferences, environment).</w:t>
      </w:r>
    </w:p>
    <w:p w14:paraId="62471865" w14:textId="2CD3C876" w:rsidR="00F61AC9" w:rsidRPr="000E7C05" w:rsidRDefault="001E2307" w:rsidP="00CE66EA">
      <w:pPr>
        <w:pStyle w:val="ListParagraph"/>
        <w:widowControl w:val="0"/>
        <w:numPr>
          <w:ilvl w:val="0"/>
          <w:numId w:val="39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Created </w:t>
      </w:r>
      <w:r w:rsidR="003474E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modular application pages including Feed, Tracking (Workouts &amp; Nutrition), </w:t>
      </w:r>
      <w:r w:rsidR="000C4F4B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Artificial Intelligence</w:t>
      </w:r>
      <w:r w:rsidR="003474E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Assistant, and Profile pages with scalable data models and </w:t>
      </w:r>
      <w:r w:rsidR="00D4709E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role-based</w:t>
      </w:r>
      <w:r w:rsidR="003474E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access control.</w:t>
      </w:r>
    </w:p>
    <w:p w14:paraId="3A0D03EF" w14:textId="77777777" w:rsidR="001651F7" w:rsidRDefault="001651F7" w:rsidP="000C4F4B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</w:p>
    <w:p w14:paraId="54578420" w14:textId="2FE68870" w:rsidR="00D4709E" w:rsidRPr="000E7C05" w:rsidRDefault="003474E7" w:rsidP="000C4F4B">
      <w:pPr>
        <w:widowControl w:val="0"/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br/>
      </w:r>
      <w:r w:rsidR="00431DB6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>TECHNICAL SKILLS</w:t>
      </w:r>
      <w:r w:rsidR="00503C75" w:rsidRPr="000E7C05">
        <w:rPr>
          <w:rFonts w:ascii="Times New Roman" w:hAnsi="Times New Roman" w:cs="Times New Roman"/>
          <w:b/>
          <w:bCs/>
          <w:color w:val="000000" w:themeColor="text1"/>
          <w:sz w:val="16"/>
          <w:szCs w:val="16"/>
        </w:rPr>
        <w:t xml:space="preserve"> </w:t>
      </w:r>
    </w:p>
    <w:p w14:paraId="77729C56" w14:textId="77777777" w:rsidR="00B93B19" w:rsidRPr="000E7C05" w:rsidRDefault="00B93B19" w:rsidP="00B93B19">
      <w:pPr>
        <w:pStyle w:val="ListParagraph"/>
        <w:widowControl w:val="0"/>
        <w:spacing w:after="0" w:line="240" w:lineRule="auto"/>
        <w:ind w:left="720" w:firstLine="0"/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8596D4F" w14:textId="6C96FCF1" w:rsidR="00503C75" w:rsidRPr="000E7C05" w:rsidRDefault="00E7619F" w:rsidP="00CE66EA">
      <w:pPr>
        <w:pStyle w:val="ListParagraph"/>
        <w:widowControl w:val="0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Programming Languages</w:t>
      </w:r>
      <w:r w:rsidR="00503C75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: Python, Java, JavaScript</w:t>
      </w:r>
      <w:r w:rsidR="003D1F68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503C75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C++, C, C#, Dart, HTML, CSS, SQL</w:t>
      </w:r>
      <w:r w:rsidR="003D1F68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, PHP</w:t>
      </w:r>
      <w:r w:rsidR="00CE66EA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, YAML</w:t>
      </w:r>
    </w:p>
    <w:p w14:paraId="39C331DD" w14:textId="24D6364D" w:rsidR="00503C75" w:rsidRPr="000E7C05" w:rsidRDefault="00503C75" w:rsidP="00CE66EA">
      <w:pPr>
        <w:pStyle w:val="ListParagraph"/>
        <w:widowControl w:val="0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Technologies: GitHub, Git, Emulators / Simulators</w:t>
      </w:r>
      <w:r w:rsidR="001D12E4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, Xcode</w:t>
      </w:r>
      <w:r w:rsidR="0038761A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, Microsoft Office, Google Suite, MySQL</w:t>
      </w:r>
      <w:r w:rsidR="00A61D0B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, DBeaver</w:t>
      </w:r>
      <w:r w:rsidR="00F56F95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, Firebase</w:t>
      </w:r>
      <w:r w:rsidR="003C19D7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, Linux, Unix, Command Line, Unit Testing, Data Structures, Flutter</w:t>
      </w:r>
      <w:r w:rsidR="00D67FFA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, Figma</w:t>
      </w:r>
    </w:p>
    <w:p w14:paraId="44466419" w14:textId="1C9590FD" w:rsidR="00A27A01" w:rsidRPr="000E7C05" w:rsidRDefault="009C0D7B" w:rsidP="00CE66EA">
      <w:pPr>
        <w:pStyle w:val="ListParagraph"/>
        <w:widowControl w:val="0"/>
        <w:numPr>
          <w:ilvl w:val="0"/>
          <w:numId w:val="44"/>
        </w:numPr>
        <w:spacing w:after="0" w:line="240" w:lineRule="auto"/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Core</w:t>
      </w:r>
      <w:r w:rsidR="00503C75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Skills: Object</w:t>
      </w:r>
      <w:r w:rsidR="00CE66EA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503C75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Oriented Programming, Database Management, Full</w:t>
      </w:r>
      <w:r w:rsidR="00CE66EA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503C75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stack Development, App Development, Web Development, Debugging, Troubleshooting, Automation Scripting, UI/UX</w:t>
      </w:r>
      <w:r w:rsidR="003D1F68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D4709E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Server-Side</w:t>
      </w:r>
      <w:r w:rsidR="003D1F68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</w:t>
      </w:r>
      <w:r w:rsidR="00E7619F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Programming</w:t>
      </w:r>
      <w:r w:rsidR="003D1F68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</w:t>
      </w:r>
      <w:r w:rsidR="0038761A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Version Control, </w:t>
      </w:r>
      <w:r w:rsidR="001A5066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REST</w:t>
      </w:r>
      <w:r w:rsidR="00A61D0B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 API</w:t>
      </w:r>
      <w:r w:rsidR="00FA11A5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s</w:t>
      </w:r>
      <w:r w:rsidR="00811A91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AI API </w:t>
      </w:r>
      <w:r w:rsidR="001A5066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Integrations</w:t>
      </w:r>
      <w:r w:rsidR="00F56F95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, Prompt Engineering, State Management, Authentication, Authorization, Mobile UI Architecture</w:t>
      </w:r>
      <w:r w:rsidR="00D67FFA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 xml:space="preserve">, Wireframing, User research, Feature research, Product </w:t>
      </w:r>
      <w:r w:rsidR="00B93B19" w:rsidRPr="000E7C05">
        <w:rPr>
          <w:rFonts w:ascii="Times New Roman" w:hAnsi="Times New Roman" w:cs="Times New Roman"/>
          <w:color w:val="000000" w:themeColor="text1"/>
          <w:sz w:val="16"/>
          <w:szCs w:val="16"/>
        </w:rPr>
        <w:t>Road mapping</w:t>
      </w:r>
    </w:p>
    <w:sectPr w:rsidR="00A27A01" w:rsidRPr="000E7C05" w:rsidSect="00DA6175">
      <w:footerReference w:type="default" r:id="rId12"/>
      <w:type w:val="continuous"/>
      <w:pgSz w:w="12240" w:h="15840"/>
      <w:pgMar w:top="720" w:right="720" w:bottom="720" w:left="72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C9091" w14:textId="77777777" w:rsidR="00D27DD9" w:rsidRDefault="00D27DD9">
      <w:pPr>
        <w:spacing w:after="0" w:line="240" w:lineRule="auto"/>
      </w:pPr>
      <w:r>
        <w:separator/>
      </w:r>
    </w:p>
  </w:endnote>
  <w:endnote w:type="continuationSeparator" w:id="0">
    <w:p w14:paraId="1D12DEA0" w14:textId="77777777" w:rsidR="00D27DD9" w:rsidRDefault="00D27D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23BB53" w14:textId="77777777" w:rsidR="00B65016" w:rsidRDefault="00000000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E4CB9" w14:textId="77777777" w:rsidR="00D27DD9" w:rsidRDefault="00D27DD9">
      <w:pPr>
        <w:spacing w:after="0" w:line="240" w:lineRule="auto"/>
      </w:pPr>
      <w:r>
        <w:separator/>
      </w:r>
    </w:p>
  </w:footnote>
  <w:footnote w:type="continuationSeparator" w:id="0">
    <w:p w14:paraId="202DAAD3" w14:textId="77777777" w:rsidR="00D27DD9" w:rsidRDefault="00D27D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533B9"/>
    <w:multiLevelType w:val="hybridMultilevel"/>
    <w:tmpl w:val="0FE6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3F0405"/>
    <w:multiLevelType w:val="hybridMultilevel"/>
    <w:tmpl w:val="E304B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CC247C"/>
    <w:multiLevelType w:val="hybridMultilevel"/>
    <w:tmpl w:val="9FB2F4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14FA8"/>
    <w:multiLevelType w:val="hybridMultilevel"/>
    <w:tmpl w:val="E0944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A89D58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273D7B"/>
    <w:multiLevelType w:val="hybridMultilevel"/>
    <w:tmpl w:val="BBBA6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6A72E83"/>
    <w:multiLevelType w:val="hybridMultilevel"/>
    <w:tmpl w:val="453ED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3D05CE"/>
    <w:multiLevelType w:val="hybridMultilevel"/>
    <w:tmpl w:val="BCA69DBA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9533577"/>
    <w:multiLevelType w:val="hybridMultilevel"/>
    <w:tmpl w:val="C2CA4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BB11100"/>
    <w:multiLevelType w:val="hybridMultilevel"/>
    <w:tmpl w:val="ADA62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C42349C"/>
    <w:multiLevelType w:val="hybridMultilevel"/>
    <w:tmpl w:val="1158A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0BE41FE"/>
    <w:multiLevelType w:val="hybridMultilevel"/>
    <w:tmpl w:val="E7F2A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8F4AF1"/>
    <w:multiLevelType w:val="hybridMultilevel"/>
    <w:tmpl w:val="9E5C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63292B"/>
    <w:multiLevelType w:val="hybridMultilevel"/>
    <w:tmpl w:val="35A0A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441417"/>
    <w:multiLevelType w:val="hybridMultilevel"/>
    <w:tmpl w:val="DAFC9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CA5752E"/>
    <w:multiLevelType w:val="hybridMultilevel"/>
    <w:tmpl w:val="55425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4F0CEC"/>
    <w:multiLevelType w:val="hybridMultilevel"/>
    <w:tmpl w:val="10FE3A82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402706"/>
    <w:multiLevelType w:val="hybridMultilevel"/>
    <w:tmpl w:val="9362C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825E9F"/>
    <w:multiLevelType w:val="hybridMultilevel"/>
    <w:tmpl w:val="D8643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1B643F"/>
    <w:multiLevelType w:val="hybridMultilevel"/>
    <w:tmpl w:val="75F848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3D32586F"/>
    <w:multiLevelType w:val="hybridMultilevel"/>
    <w:tmpl w:val="B7560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DB51BED"/>
    <w:multiLevelType w:val="hybridMultilevel"/>
    <w:tmpl w:val="2EE69D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1477D68"/>
    <w:multiLevelType w:val="hybridMultilevel"/>
    <w:tmpl w:val="AE1AA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2377F95"/>
    <w:multiLevelType w:val="hybridMultilevel"/>
    <w:tmpl w:val="B732883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E65632">
      <w:start w:val="1"/>
      <w:numFmt w:val="bullet"/>
      <w:lvlText w:val="o"/>
      <w:lvlJc w:val="left"/>
      <w:pPr>
        <w:ind w:left="1800" w:hanging="108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7112ADE"/>
    <w:multiLevelType w:val="hybridMultilevel"/>
    <w:tmpl w:val="9F400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013DCB"/>
    <w:multiLevelType w:val="hybridMultilevel"/>
    <w:tmpl w:val="8D1AC372"/>
    <w:lvl w:ilvl="0" w:tplc="4FEC6BFE">
      <w:numFmt w:val="bullet"/>
      <w:lvlText w:val="•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76A482B"/>
    <w:multiLevelType w:val="hybridMultilevel"/>
    <w:tmpl w:val="C9CC5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95A0ED3"/>
    <w:multiLevelType w:val="hybridMultilevel"/>
    <w:tmpl w:val="DF568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9E73C40"/>
    <w:multiLevelType w:val="hybridMultilevel"/>
    <w:tmpl w:val="55F87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B593318"/>
    <w:multiLevelType w:val="hybridMultilevel"/>
    <w:tmpl w:val="F5D0CBD0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EC736B"/>
    <w:multiLevelType w:val="hybridMultilevel"/>
    <w:tmpl w:val="4BDE18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205171"/>
    <w:multiLevelType w:val="hybridMultilevel"/>
    <w:tmpl w:val="28EEC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B1475E"/>
    <w:multiLevelType w:val="hybridMultilevel"/>
    <w:tmpl w:val="344CD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9D0A03"/>
    <w:multiLevelType w:val="hybridMultilevel"/>
    <w:tmpl w:val="63ECB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94229A"/>
    <w:multiLevelType w:val="multilevel"/>
    <w:tmpl w:val="439E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CF010E"/>
    <w:multiLevelType w:val="hybridMultilevel"/>
    <w:tmpl w:val="53B85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D3230C"/>
    <w:multiLevelType w:val="hybridMultilevel"/>
    <w:tmpl w:val="8416D95A"/>
    <w:lvl w:ilvl="0" w:tplc="FFA024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A313DC"/>
    <w:multiLevelType w:val="hybridMultilevel"/>
    <w:tmpl w:val="1BC22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5642548">
    <w:abstractNumId w:val="9"/>
  </w:num>
  <w:num w:numId="2" w16cid:durableId="207648611">
    <w:abstractNumId w:val="7"/>
  </w:num>
  <w:num w:numId="3" w16cid:durableId="797605513">
    <w:abstractNumId w:val="6"/>
  </w:num>
  <w:num w:numId="4" w16cid:durableId="470828535">
    <w:abstractNumId w:val="5"/>
  </w:num>
  <w:num w:numId="5" w16cid:durableId="1016005211">
    <w:abstractNumId w:val="4"/>
  </w:num>
  <w:num w:numId="6" w16cid:durableId="872692430">
    <w:abstractNumId w:val="8"/>
  </w:num>
  <w:num w:numId="7" w16cid:durableId="140849404">
    <w:abstractNumId w:val="3"/>
  </w:num>
  <w:num w:numId="8" w16cid:durableId="186142575">
    <w:abstractNumId w:val="2"/>
  </w:num>
  <w:num w:numId="9" w16cid:durableId="2012635346">
    <w:abstractNumId w:val="1"/>
  </w:num>
  <w:num w:numId="10" w16cid:durableId="995962522">
    <w:abstractNumId w:val="0"/>
  </w:num>
  <w:num w:numId="11" w16cid:durableId="1331257018">
    <w:abstractNumId w:val="30"/>
  </w:num>
  <w:num w:numId="12" w16cid:durableId="1364788414">
    <w:abstractNumId w:val="24"/>
  </w:num>
  <w:num w:numId="13" w16cid:durableId="567155114">
    <w:abstractNumId w:val="29"/>
  </w:num>
  <w:num w:numId="14" w16cid:durableId="1749881709">
    <w:abstractNumId w:val="43"/>
  </w:num>
  <w:num w:numId="15" w16cid:durableId="1423377581">
    <w:abstractNumId w:val="15"/>
  </w:num>
  <w:num w:numId="16" w16cid:durableId="1358970398">
    <w:abstractNumId w:val="33"/>
  </w:num>
  <w:num w:numId="17" w16cid:durableId="1300722175">
    <w:abstractNumId w:val="16"/>
  </w:num>
  <w:num w:numId="18" w16cid:durableId="578487762">
    <w:abstractNumId w:val="45"/>
  </w:num>
  <w:num w:numId="19" w16cid:durableId="1646550044">
    <w:abstractNumId w:val="38"/>
  </w:num>
  <w:num w:numId="20" w16cid:durableId="1319578385">
    <w:abstractNumId w:val="27"/>
  </w:num>
  <w:num w:numId="21" w16cid:durableId="1994525976">
    <w:abstractNumId w:val="25"/>
  </w:num>
  <w:num w:numId="22" w16cid:durableId="1309475890">
    <w:abstractNumId w:val="42"/>
  </w:num>
  <w:num w:numId="23" w16cid:durableId="1963268176">
    <w:abstractNumId w:val="39"/>
  </w:num>
  <w:num w:numId="24" w16cid:durableId="450174602">
    <w:abstractNumId w:val="28"/>
  </w:num>
  <w:num w:numId="25" w16cid:durableId="460075657">
    <w:abstractNumId w:val="10"/>
  </w:num>
  <w:num w:numId="26" w16cid:durableId="58334245">
    <w:abstractNumId w:val="44"/>
  </w:num>
  <w:num w:numId="27" w16cid:durableId="1670055102">
    <w:abstractNumId w:val="34"/>
  </w:num>
  <w:num w:numId="28" w16cid:durableId="1124428273">
    <w:abstractNumId w:val="14"/>
  </w:num>
  <w:num w:numId="29" w16cid:durableId="336201184">
    <w:abstractNumId w:val="20"/>
  </w:num>
  <w:num w:numId="30" w16cid:durableId="444806964">
    <w:abstractNumId w:val="41"/>
  </w:num>
  <w:num w:numId="31" w16cid:durableId="2131314946">
    <w:abstractNumId w:val="17"/>
  </w:num>
  <w:num w:numId="32" w16cid:durableId="1440418471">
    <w:abstractNumId w:val="32"/>
  </w:num>
  <w:num w:numId="33" w16cid:durableId="1533037489">
    <w:abstractNumId w:val="19"/>
  </w:num>
  <w:num w:numId="34" w16cid:durableId="70544097">
    <w:abstractNumId w:val="46"/>
  </w:num>
  <w:num w:numId="35" w16cid:durableId="1269698060">
    <w:abstractNumId w:val="21"/>
  </w:num>
  <w:num w:numId="36" w16cid:durableId="1609892564">
    <w:abstractNumId w:val="22"/>
  </w:num>
  <w:num w:numId="37" w16cid:durableId="1786583052">
    <w:abstractNumId w:val="23"/>
  </w:num>
  <w:num w:numId="38" w16cid:durableId="456415175">
    <w:abstractNumId w:val="31"/>
  </w:num>
  <w:num w:numId="39" w16cid:durableId="582449789">
    <w:abstractNumId w:val="35"/>
  </w:num>
  <w:num w:numId="40" w16cid:durableId="822619027">
    <w:abstractNumId w:val="40"/>
  </w:num>
  <w:num w:numId="41" w16cid:durableId="1210730073">
    <w:abstractNumId w:val="13"/>
  </w:num>
  <w:num w:numId="42" w16cid:durableId="1062942012">
    <w:abstractNumId w:val="11"/>
  </w:num>
  <w:num w:numId="43" w16cid:durableId="1499006696">
    <w:abstractNumId w:val="18"/>
  </w:num>
  <w:num w:numId="44" w16cid:durableId="272902868">
    <w:abstractNumId w:val="26"/>
  </w:num>
  <w:num w:numId="45" w16cid:durableId="1847212079">
    <w:abstractNumId w:val="12"/>
  </w:num>
  <w:num w:numId="46" w16cid:durableId="938634799">
    <w:abstractNumId w:val="37"/>
  </w:num>
  <w:num w:numId="47" w16cid:durableId="31753928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546"/>
    <w:rsid w:val="00005D70"/>
    <w:rsid w:val="00014019"/>
    <w:rsid w:val="00023E63"/>
    <w:rsid w:val="00067C3C"/>
    <w:rsid w:val="000818E7"/>
    <w:rsid w:val="00081934"/>
    <w:rsid w:val="00083638"/>
    <w:rsid w:val="000843A5"/>
    <w:rsid w:val="000C4F4B"/>
    <w:rsid w:val="000E7C05"/>
    <w:rsid w:val="00156CFE"/>
    <w:rsid w:val="001651F7"/>
    <w:rsid w:val="001714A9"/>
    <w:rsid w:val="0018395A"/>
    <w:rsid w:val="00195B3B"/>
    <w:rsid w:val="00196A33"/>
    <w:rsid w:val="001A4C94"/>
    <w:rsid w:val="001A5066"/>
    <w:rsid w:val="001A770E"/>
    <w:rsid w:val="001B56CB"/>
    <w:rsid w:val="001D12E4"/>
    <w:rsid w:val="001E2307"/>
    <w:rsid w:val="001F1774"/>
    <w:rsid w:val="001F63E4"/>
    <w:rsid w:val="001F7B2D"/>
    <w:rsid w:val="00210815"/>
    <w:rsid w:val="00280693"/>
    <w:rsid w:val="0029282F"/>
    <w:rsid w:val="002B7A10"/>
    <w:rsid w:val="002B7ED1"/>
    <w:rsid w:val="002D29CD"/>
    <w:rsid w:val="00303B83"/>
    <w:rsid w:val="003145D0"/>
    <w:rsid w:val="00331D0F"/>
    <w:rsid w:val="00346293"/>
    <w:rsid w:val="003474E7"/>
    <w:rsid w:val="003545FD"/>
    <w:rsid w:val="0035721A"/>
    <w:rsid w:val="00360085"/>
    <w:rsid w:val="00376BC2"/>
    <w:rsid w:val="003810B5"/>
    <w:rsid w:val="00384B56"/>
    <w:rsid w:val="00384DB2"/>
    <w:rsid w:val="00386F91"/>
    <w:rsid w:val="0038761A"/>
    <w:rsid w:val="003B16D8"/>
    <w:rsid w:val="003C19D7"/>
    <w:rsid w:val="003D1F68"/>
    <w:rsid w:val="0041055F"/>
    <w:rsid w:val="004114F8"/>
    <w:rsid w:val="004230A0"/>
    <w:rsid w:val="00431DB6"/>
    <w:rsid w:val="00466E5B"/>
    <w:rsid w:val="00475876"/>
    <w:rsid w:val="0047760E"/>
    <w:rsid w:val="00481531"/>
    <w:rsid w:val="00495AE7"/>
    <w:rsid w:val="004B40F8"/>
    <w:rsid w:val="004E35CC"/>
    <w:rsid w:val="004E6DD0"/>
    <w:rsid w:val="004F5AB6"/>
    <w:rsid w:val="00503C75"/>
    <w:rsid w:val="005045DC"/>
    <w:rsid w:val="005063FE"/>
    <w:rsid w:val="00513A1F"/>
    <w:rsid w:val="005228AF"/>
    <w:rsid w:val="005261ED"/>
    <w:rsid w:val="00530118"/>
    <w:rsid w:val="005466A4"/>
    <w:rsid w:val="0055664A"/>
    <w:rsid w:val="0055740B"/>
    <w:rsid w:val="00561F61"/>
    <w:rsid w:val="005733A6"/>
    <w:rsid w:val="005B2ABC"/>
    <w:rsid w:val="005C52DE"/>
    <w:rsid w:val="005D3711"/>
    <w:rsid w:val="005E3BF0"/>
    <w:rsid w:val="006018D8"/>
    <w:rsid w:val="0062268E"/>
    <w:rsid w:val="00627138"/>
    <w:rsid w:val="006434A9"/>
    <w:rsid w:val="00653175"/>
    <w:rsid w:val="0068121D"/>
    <w:rsid w:val="00681AAA"/>
    <w:rsid w:val="00683EB9"/>
    <w:rsid w:val="006B635B"/>
    <w:rsid w:val="006C0546"/>
    <w:rsid w:val="006C3242"/>
    <w:rsid w:val="006E6EE2"/>
    <w:rsid w:val="00700418"/>
    <w:rsid w:val="00702E0C"/>
    <w:rsid w:val="0070368F"/>
    <w:rsid w:val="00710C46"/>
    <w:rsid w:val="007316EB"/>
    <w:rsid w:val="0074386B"/>
    <w:rsid w:val="00745267"/>
    <w:rsid w:val="007466B3"/>
    <w:rsid w:val="00760AC4"/>
    <w:rsid w:val="00787ADD"/>
    <w:rsid w:val="007949E2"/>
    <w:rsid w:val="007A4A3D"/>
    <w:rsid w:val="007A4E7A"/>
    <w:rsid w:val="007B2314"/>
    <w:rsid w:val="007B5662"/>
    <w:rsid w:val="007C4FF2"/>
    <w:rsid w:val="007D0B03"/>
    <w:rsid w:val="007E2E22"/>
    <w:rsid w:val="007F4E4E"/>
    <w:rsid w:val="00811A91"/>
    <w:rsid w:val="008174A5"/>
    <w:rsid w:val="00832680"/>
    <w:rsid w:val="008403CC"/>
    <w:rsid w:val="008444F9"/>
    <w:rsid w:val="008472A8"/>
    <w:rsid w:val="00857AFC"/>
    <w:rsid w:val="00895A92"/>
    <w:rsid w:val="008B11D6"/>
    <w:rsid w:val="008D588E"/>
    <w:rsid w:val="008D608F"/>
    <w:rsid w:val="009615C3"/>
    <w:rsid w:val="0097138B"/>
    <w:rsid w:val="009776A0"/>
    <w:rsid w:val="00991C10"/>
    <w:rsid w:val="009B16FE"/>
    <w:rsid w:val="009B20B6"/>
    <w:rsid w:val="009C0D7B"/>
    <w:rsid w:val="009D4B6F"/>
    <w:rsid w:val="009E4F33"/>
    <w:rsid w:val="009F49DC"/>
    <w:rsid w:val="00A06547"/>
    <w:rsid w:val="00A11581"/>
    <w:rsid w:val="00A27A01"/>
    <w:rsid w:val="00A306F2"/>
    <w:rsid w:val="00A31669"/>
    <w:rsid w:val="00A4282C"/>
    <w:rsid w:val="00A61D0B"/>
    <w:rsid w:val="00A82DEC"/>
    <w:rsid w:val="00A85F60"/>
    <w:rsid w:val="00A97147"/>
    <w:rsid w:val="00A97535"/>
    <w:rsid w:val="00AB5D25"/>
    <w:rsid w:val="00AD2F46"/>
    <w:rsid w:val="00AD6E17"/>
    <w:rsid w:val="00AF52D0"/>
    <w:rsid w:val="00B0158F"/>
    <w:rsid w:val="00B51CFD"/>
    <w:rsid w:val="00B53F81"/>
    <w:rsid w:val="00B55F6E"/>
    <w:rsid w:val="00B57C0A"/>
    <w:rsid w:val="00B65016"/>
    <w:rsid w:val="00B82752"/>
    <w:rsid w:val="00B82766"/>
    <w:rsid w:val="00B93B19"/>
    <w:rsid w:val="00BA23AA"/>
    <w:rsid w:val="00BA3C16"/>
    <w:rsid w:val="00BB7092"/>
    <w:rsid w:val="00BD4072"/>
    <w:rsid w:val="00BD6E92"/>
    <w:rsid w:val="00BF7E10"/>
    <w:rsid w:val="00C10D91"/>
    <w:rsid w:val="00C13602"/>
    <w:rsid w:val="00C37456"/>
    <w:rsid w:val="00C459D5"/>
    <w:rsid w:val="00C5289C"/>
    <w:rsid w:val="00C67EEF"/>
    <w:rsid w:val="00C73318"/>
    <w:rsid w:val="00C768A9"/>
    <w:rsid w:val="00C8604A"/>
    <w:rsid w:val="00CE66EA"/>
    <w:rsid w:val="00CF0FD8"/>
    <w:rsid w:val="00D204B7"/>
    <w:rsid w:val="00D27DD9"/>
    <w:rsid w:val="00D4709E"/>
    <w:rsid w:val="00D53A93"/>
    <w:rsid w:val="00D65F12"/>
    <w:rsid w:val="00D662AF"/>
    <w:rsid w:val="00D67FFA"/>
    <w:rsid w:val="00D80570"/>
    <w:rsid w:val="00D823BE"/>
    <w:rsid w:val="00D85880"/>
    <w:rsid w:val="00D90E40"/>
    <w:rsid w:val="00D9100E"/>
    <w:rsid w:val="00DA6175"/>
    <w:rsid w:val="00DB0A39"/>
    <w:rsid w:val="00DB1F7D"/>
    <w:rsid w:val="00DC0C69"/>
    <w:rsid w:val="00DC3CB7"/>
    <w:rsid w:val="00DC6C51"/>
    <w:rsid w:val="00DF4520"/>
    <w:rsid w:val="00E1729C"/>
    <w:rsid w:val="00E22821"/>
    <w:rsid w:val="00E23CD7"/>
    <w:rsid w:val="00E307F0"/>
    <w:rsid w:val="00E367EF"/>
    <w:rsid w:val="00E4603F"/>
    <w:rsid w:val="00E629A2"/>
    <w:rsid w:val="00E6382F"/>
    <w:rsid w:val="00E7619F"/>
    <w:rsid w:val="00E77203"/>
    <w:rsid w:val="00E82D4A"/>
    <w:rsid w:val="00EA071C"/>
    <w:rsid w:val="00EB300D"/>
    <w:rsid w:val="00EC2FC3"/>
    <w:rsid w:val="00ED0B4F"/>
    <w:rsid w:val="00EF2609"/>
    <w:rsid w:val="00F03C4D"/>
    <w:rsid w:val="00F21842"/>
    <w:rsid w:val="00F33DFB"/>
    <w:rsid w:val="00F56F95"/>
    <w:rsid w:val="00F61AC9"/>
    <w:rsid w:val="00F71420"/>
    <w:rsid w:val="00F77AA3"/>
    <w:rsid w:val="00F80199"/>
    <w:rsid w:val="00FA11A5"/>
    <w:rsid w:val="00FD17E5"/>
    <w:rsid w:val="00FE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1FF9E9"/>
  <w15:chartTrackingRefBased/>
  <w15:docId w15:val="{0B83FE69-EB37-E04B-A6A5-E008125EF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6C0546"/>
    <w:rPr>
      <w:color w:val="3D859C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054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C0546"/>
    <w:rPr>
      <w:color w:val="A65E8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3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7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8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2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3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9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4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82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62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43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6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43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8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85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3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3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5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shjt05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ashThakkar/PopAp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linkedin.com/in/jashj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JashThakkar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jashthakkar/Library/Containers/com.microsoft.Word/Data/Library/Application%20Support/Microsoft/Office/16.0/DTS/en-US%7bAE2E48F2-F5FC-2640-AAB5-DEC72399DBD0%7d/%7bD21FBFEF-43E1-2E48-9786-0561FD68D065%7dtf10002079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EF10F9-F496-0443-B883-8E97A18590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{D21FBFEF-43E1-2E48-9786-0561FD68D065}tf10002079.dotx</Template>
  <TotalTime>3</TotalTime>
  <Pages>1</Pages>
  <Words>886</Words>
  <Characters>5054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Jash Thakkar</cp:lastModifiedBy>
  <cp:revision>5</cp:revision>
  <cp:lastPrinted>2024-08-11T02:08:00Z</cp:lastPrinted>
  <dcterms:created xsi:type="dcterms:W3CDTF">2026-04-27T19:05:00Z</dcterms:created>
  <dcterms:modified xsi:type="dcterms:W3CDTF">2026-05-05T22:09:00Z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